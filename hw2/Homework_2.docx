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83C93" w14:textId="626D1D54" w:rsidR="007546E9" w:rsidRDefault="00A509E6" w:rsidP="00A509E6">
      <w:pPr>
        <w:ind w:left="720" w:hanging="360"/>
        <w:jc w:val="center"/>
        <w:rPr>
          <w:rFonts w:ascii="Times New Roman" w:hAnsi="Times New Roman" w:cs="Times New Roman"/>
          <w:b/>
        </w:rPr>
      </w:pPr>
      <w:r w:rsidRPr="00A509E6">
        <w:rPr>
          <w:rFonts w:ascii="Times New Roman" w:hAnsi="Times New Roman" w:cs="Times New Roman"/>
          <w:b/>
        </w:rPr>
        <w:t>ASSIGNMENT NO-2</w:t>
      </w:r>
    </w:p>
    <w:p w14:paraId="0F0B153B" w14:textId="373A399F" w:rsidR="00A509E6" w:rsidRDefault="00A509E6" w:rsidP="00A509E6">
      <w:pPr>
        <w:ind w:left="720" w:hanging="360"/>
        <w:jc w:val="center"/>
        <w:rPr>
          <w:rFonts w:ascii="Times New Roman" w:hAnsi="Times New Roman" w:cs="Times New Roman"/>
          <w:b/>
        </w:rPr>
      </w:pPr>
    </w:p>
    <w:p w14:paraId="4FC163A6" w14:textId="77777777" w:rsidR="00A509E6" w:rsidRPr="00A509E6" w:rsidRDefault="00A509E6" w:rsidP="00A509E6">
      <w:pPr>
        <w:ind w:left="720" w:hanging="360"/>
        <w:jc w:val="center"/>
        <w:rPr>
          <w:rFonts w:ascii="Times New Roman" w:hAnsi="Times New Roman" w:cs="Times New Roman"/>
          <w:b/>
        </w:rPr>
      </w:pPr>
    </w:p>
    <w:p w14:paraId="420297CC" w14:textId="11B141E4" w:rsidR="007546E9" w:rsidRDefault="007546E9" w:rsidP="007546E9">
      <w:pPr>
        <w:pStyle w:val="ListParagraph"/>
      </w:pPr>
    </w:p>
    <w:p w14:paraId="05AB2A60" w14:textId="142359E5" w:rsidR="00C34244" w:rsidRPr="00A509E6" w:rsidRDefault="00A509E6" w:rsidP="00A509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A509E6">
        <w:rPr>
          <w:rFonts w:ascii="Times New Roman" w:hAnsi="Times New Roman" w:cs="Times New Roman"/>
          <w:b/>
        </w:rPr>
        <w:t xml:space="preserve">Problem 1 </w:t>
      </w:r>
    </w:p>
    <w:p w14:paraId="78F60A16" w14:textId="1B5405B9" w:rsidR="00A509E6" w:rsidRDefault="00372F3C" w:rsidP="009A6A6D">
      <w:pPr>
        <w:pStyle w:val="ListParagraph"/>
        <w:jc w:val="center"/>
      </w:pPr>
      <w:r w:rsidRPr="00153C35">
        <w:rPr>
          <w:noProof/>
        </w:rPr>
        <w:drawing>
          <wp:anchor distT="0" distB="0" distL="114300" distR="114300" simplePos="0" relativeHeight="251658240" behindDoc="0" locked="0" layoutInCell="1" allowOverlap="1" wp14:anchorId="53BE0FA1" wp14:editId="776EC1AD">
            <wp:simplePos x="0" y="0"/>
            <wp:positionH relativeFrom="margin">
              <wp:posOffset>933449</wp:posOffset>
            </wp:positionH>
            <wp:positionV relativeFrom="paragraph">
              <wp:posOffset>18891</wp:posOffset>
            </wp:positionV>
            <wp:extent cx="4314825" cy="32361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49" cy="3236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67621" w14:textId="54960BEA" w:rsidR="00A509E6" w:rsidRDefault="00A509E6" w:rsidP="009A6A6D">
      <w:pPr>
        <w:pStyle w:val="ListParagraph"/>
        <w:jc w:val="center"/>
      </w:pPr>
    </w:p>
    <w:p w14:paraId="37189CF6" w14:textId="6B9CEFC5" w:rsidR="00A509E6" w:rsidRDefault="00A509E6" w:rsidP="009A6A6D">
      <w:pPr>
        <w:pStyle w:val="ListParagraph"/>
        <w:jc w:val="center"/>
      </w:pPr>
    </w:p>
    <w:p w14:paraId="303409C3" w14:textId="576746D2" w:rsidR="00A509E6" w:rsidRDefault="00A509E6" w:rsidP="009A6A6D">
      <w:pPr>
        <w:pStyle w:val="ListParagraph"/>
        <w:jc w:val="center"/>
      </w:pPr>
    </w:p>
    <w:p w14:paraId="3014BCFB" w14:textId="26A2C918" w:rsidR="00A509E6" w:rsidRDefault="00A509E6" w:rsidP="009A6A6D">
      <w:pPr>
        <w:pStyle w:val="ListParagraph"/>
        <w:jc w:val="center"/>
      </w:pPr>
    </w:p>
    <w:p w14:paraId="4E096460" w14:textId="3E0D84CA" w:rsidR="00A509E6" w:rsidRDefault="00A509E6" w:rsidP="009A6A6D">
      <w:pPr>
        <w:pStyle w:val="ListParagraph"/>
        <w:jc w:val="center"/>
      </w:pPr>
    </w:p>
    <w:p w14:paraId="50CF1B24" w14:textId="3451157C" w:rsidR="00A509E6" w:rsidRDefault="00A509E6" w:rsidP="009A6A6D">
      <w:pPr>
        <w:pStyle w:val="ListParagraph"/>
        <w:jc w:val="center"/>
      </w:pPr>
    </w:p>
    <w:p w14:paraId="25B214FC" w14:textId="12AF206F" w:rsidR="00A509E6" w:rsidRDefault="00A509E6" w:rsidP="009A6A6D">
      <w:pPr>
        <w:pStyle w:val="ListParagraph"/>
        <w:jc w:val="center"/>
      </w:pPr>
    </w:p>
    <w:p w14:paraId="786EBDAB" w14:textId="4B6F30D2" w:rsidR="00A509E6" w:rsidRDefault="00A509E6" w:rsidP="009A6A6D">
      <w:pPr>
        <w:pStyle w:val="ListParagraph"/>
        <w:jc w:val="center"/>
      </w:pPr>
    </w:p>
    <w:p w14:paraId="03B0D11E" w14:textId="315323CC" w:rsidR="00A509E6" w:rsidRDefault="00A509E6" w:rsidP="009A6A6D">
      <w:pPr>
        <w:pStyle w:val="ListParagraph"/>
        <w:jc w:val="center"/>
      </w:pPr>
    </w:p>
    <w:p w14:paraId="5D910FEA" w14:textId="3DD26C11" w:rsidR="00A509E6" w:rsidRDefault="00A509E6" w:rsidP="009A6A6D">
      <w:pPr>
        <w:pStyle w:val="ListParagraph"/>
        <w:jc w:val="center"/>
      </w:pPr>
    </w:p>
    <w:p w14:paraId="5C065470" w14:textId="4CEAA54B" w:rsidR="00A509E6" w:rsidRDefault="00A509E6" w:rsidP="009A6A6D">
      <w:pPr>
        <w:pStyle w:val="ListParagraph"/>
        <w:jc w:val="center"/>
      </w:pPr>
    </w:p>
    <w:p w14:paraId="60D4016A" w14:textId="4C84E2D1" w:rsidR="00A509E6" w:rsidRDefault="00A509E6" w:rsidP="009A6A6D">
      <w:pPr>
        <w:pStyle w:val="ListParagraph"/>
        <w:jc w:val="center"/>
      </w:pPr>
    </w:p>
    <w:p w14:paraId="20FE56DA" w14:textId="5856A463" w:rsidR="00A509E6" w:rsidRDefault="00A509E6" w:rsidP="009A6A6D">
      <w:pPr>
        <w:pStyle w:val="ListParagraph"/>
        <w:jc w:val="center"/>
      </w:pPr>
    </w:p>
    <w:p w14:paraId="0EED56D7" w14:textId="422926A9" w:rsidR="00A509E6" w:rsidRDefault="00A509E6" w:rsidP="009A6A6D">
      <w:pPr>
        <w:pStyle w:val="ListParagraph"/>
        <w:jc w:val="center"/>
      </w:pPr>
    </w:p>
    <w:p w14:paraId="3FBCEFD8" w14:textId="4E4A1220" w:rsidR="00A509E6" w:rsidRDefault="00A509E6" w:rsidP="009A6A6D">
      <w:pPr>
        <w:pStyle w:val="ListParagraph"/>
        <w:jc w:val="center"/>
      </w:pPr>
    </w:p>
    <w:p w14:paraId="0AA63B9B" w14:textId="264964F4" w:rsidR="00A509E6" w:rsidRDefault="00A509E6" w:rsidP="009A6A6D">
      <w:pPr>
        <w:pStyle w:val="ListParagraph"/>
        <w:jc w:val="center"/>
      </w:pPr>
    </w:p>
    <w:p w14:paraId="68B2AE98" w14:textId="77777777" w:rsidR="00A509E6" w:rsidRDefault="00A509E6" w:rsidP="009A6A6D">
      <w:pPr>
        <w:pStyle w:val="ListParagraph"/>
        <w:jc w:val="center"/>
      </w:pPr>
    </w:p>
    <w:p w14:paraId="4C1678C9" w14:textId="2899B866" w:rsidR="00153C35" w:rsidRDefault="00153C35" w:rsidP="009A6A6D">
      <w:pPr>
        <w:pStyle w:val="ListParagraph"/>
        <w:jc w:val="center"/>
      </w:pPr>
    </w:p>
    <w:p w14:paraId="2C43EC5C" w14:textId="68AB82F8" w:rsidR="00A509E6" w:rsidRPr="00A509E6" w:rsidRDefault="00A509E6" w:rsidP="009A6A6D">
      <w:pPr>
        <w:pStyle w:val="ListParagraph"/>
        <w:jc w:val="center"/>
        <w:rPr>
          <w:rFonts w:ascii="Times New Roman" w:hAnsi="Times New Roman" w:cs="Times New Roman"/>
          <w:b/>
        </w:rPr>
      </w:pPr>
      <w:r w:rsidRPr="00A509E6">
        <w:rPr>
          <w:rFonts w:ascii="Times New Roman" w:hAnsi="Times New Roman" w:cs="Times New Roman"/>
          <w:b/>
        </w:rPr>
        <w:t>Figure 1.1 Polyhedron having 11 faces composing of 9 unique vertices</w:t>
      </w:r>
    </w:p>
    <w:p w14:paraId="5FEE5CE2" w14:textId="566E42BC" w:rsidR="00A509E6" w:rsidRDefault="00A509E6" w:rsidP="009A6A6D">
      <w:pPr>
        <w:pStyle w:val="ListParagraph"/>
        <w:jc w:val="center"/>
      </w:pPr>
    </w:p>
    <w:p w14:paraId="1EB3A1AB" w14:textId="77777777" w:rsidR="00A509E6" w:rsidRDefault="00A509E6" w:rsidP="00A509E6"/>
    <w:p w14:paraId="3111CC52" w14:textId="6C48ADF9" w:rsidR="00153C35" w:rsidRPr="00A509E6" w:rsidRDefault="00153C35" w:rsidP="00A509E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A509E6">
        <w:rPr>
          <w:rFonts w:ascii="Times New Roman" w:hAnsi="Times New Roman" w:cs="Times New Roman"/>
        </w:rPr>
        <w:t>Volume (from code): 666.67 units cubed</w:t>
      </w:r>
    </w:p>
    <w:p w14:paraId="4D267DE9" w14:textId="3CC984DD" w:rsidR="00153C35" w:rsidRPr="00A509E6" w:rsidRDefault="00153C35" w:rsidP="00A509E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A509E6">
        <w:rPr>
          <w:rFonts w:ascii="Times New Roman" w:hAnsi="Times New Roman" w:cs="Times New Roman"/>
        </w:rPr>
        <w:t xml:space="preserve">Volume (from NX): 1333.33 units cubed </w:t>
      </w:r>
    </w:p>
    <w:p w14:paraId="70B75DE1" w14:textId="121ECB52" w:rsidR="00153C35" w:rsidRPr="00A509E6" w:rsidRDefault="009A6A6D" w:rsidP="00A509E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A509E6">
        <w:rPr>
          <w:rFonts w:ascii="Times New Roman" w:hAnsi="Times New Roman" w:cs="Times New Roman"/>
        </w:rPr>
        <w:t xml:space="preserve">Our value is different than the NX evaluation; however, if we take the absolute value of all the normal during the calculation and do nothing else with the </w:t>
      </w:r>
      <w:r w:rsidR="00A509E6" w:rsidRPr="00A509E6">
        <w:rPr>
          <w:rFonts w:ascii="Times New Roman" w:hAnsi="Times New Roman" w:cs="Times New Roman"/>
        </w:rPr>
        <w:t xml:space="preserve">normal’ s </w:t>
      </w:r>
      <w:r w:rsidRPr="00A509E6">
        <w:rPr>
          <w:rFonts w:ascii="Times New Roman" w:hAnsi="Times New Roman" w:cs="Times New Roman"/>
        </w:rPr>
        <w:t>directions then our volume is 1322.22 units cubed (aka closer to NX).</w:t>
      </w:r>
    </w:p>
    <w:p w14:paraId="43B72EF4" w14:textId="66AF02FF" w:rsidR="00A509E6" w:rsidRDefault="00A509E6" w:rsidP="00A509E6"/>
    <w:p w14:paraId="6312E9CB" w14:textId="67A005EF" w:rsidR="00A509E6" w:rsidRDefault="00A509E6" w:rsidP="00A509E6"/>
    <w:p w14:paraId="01107EF7" w14:textId="70E374BD" w:rsidR="00A509E6" w:rsidRDefault="00A509E6" w:rsidP="00A509E6"/>
    <w:p w14:paraId="61025A8A" w14:textId="32584A75" w:rsidR="00A509E6" w:rsidRDefault="00A509E6" w:rsidP="00A509E6"/>
    <w:p w14:paraId="002D3AAE" w14:textId="6230E652" w:rsidR="00A509E6" w:rsidRDefault="00A509E6" w:rsidP="00A509E6"/>
    <w:p w14:paraId="0900D214" w14:textId="7F87F58B" w:rsidR="00A509E6" w:rsidRDefault="00A509E6" w:rsidP="00A509E6"/>
    <w:p w14:paraId="1DE3E31D" w14:textId="4A8C8EB3" w:rsidR="00A509E6" w:rsidRDefault="00A509E6" w:rsidP="00A509E6"/>
    <w:p w14:paraId="0D4B4797" w14:textId="1C06282D" w:rsidR="00A509E6" w:rsidRDefault="00A509E6" w:rsidP="00A509E6"/>
    <w:p w14:paraId="3340024B" w14:textId="39A4B6B6" w:rsidR="00A509E6" w:rsidRDefault="00A509E6" w:rsidP="00A509E6"/>
    <w:p w14:paraId="7F02382F" w14:textId="13325BA3" w:rsidR="00A509E6" w:rsidRDefault="00A509E6" w:rsidP="00A509E6"/>
    <w:p w14:paraId="0DF239BC" w14:textId="209D99A5" w:rsidR="00A509E6" w:rsidRDefault="00A509E6" w:rsidP="00A509E6"/>
    <w:p w14:paraId="591C1932" w14:textId="25FF6D3B" w:rsidR="00A509E6" w:rsidRDefault="00A509E6" w:rsidP="00A509E6"/>
    <w:p w14:paraId="530E30A5" w14:textId="630F71BB" w:rsidR="00A509E6" w:rsidRPr="00372F3C" w:rsidRDefault="00A509E6" w:rsidP="00A509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lastRenderedPageBreak/>
        <w:t xml:space="preserve">Problem 2 </w:t>
      </w:r>
    </w:p>
    <w:p w14:paraId="79DC8475" w14:textId="77777777" w:rsidR="00153C35" w:rsidRPr="00372F3C" w:rsidRDefault="00153C35" w:rsidP="00153C35">
      <w:pPr>
        <w:pStyle w:val="ListParagraph"/>
        <w:rPr>
          <w:rFonts w:ascii="Times New Roman" w:hAnsi="Times New Roman" w:cs="Times New Roman"/>
        </w:rPr>
      </w:pPr>
    </w:p>
    <w:p w14:paraId="4CC2D5C0" w14:textId="0EDBF78C" w:rsidR="00153C35" w:rsidRPr="00372F3C" w:rsidRDefault="00153C35" w:rsidP="00372F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Projected Points</w:t>
      </w:r>
    </w:p>
    <w:p w14:paraId="2F91FE77" w14:textId="77777777" w:rsidR="00A509E6" w:rsidRPr="00372F3C" w:rsidRDefault="00A509E6" w:rsidP="00A509E6">
      <w:pPr>
        <w:rPr>
          <w:rFonts w:ascii="Times New Roman" w:hAnsi="Times New Roman" w:cs="Times New Roman"/>
        </w:rPr>
      </w:pPr>
    </w:p>
    <w:tbl>
      <w:tblPr>
        <w:tblStyle w:val="TableGrid"/>
        <w:tblW w:w="8642" w:type="dxa"/>
        <w:tblInd w:w="720" w:type="dxa"/>
        <w:tblLook w:val="04A0" w:firstRow="1" w:lastRow="0" w:firstColumn="1" w:lastColumn="0" w:noHBand="0" w:noVBand="1"/>
      </w:tblPr>
      <w:tblGrid>
        <w:gridCol w:w="2160"/>
        <w:gridCol w:w="2160"/>
        <w:gridCol w:w="2161"/>
        <w:gridCol w:w="2161"/>
      </w:tblGrid>
      <w:tr w:rsidR="00153C35" w:rsidRPr="00372F3C" w14:paraId="7B4E0F62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4A7FBEF8" w14:textId="77777777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  <w:shd w:val="clear" w:color="auto" w:fill="BFBFBF" w:themeFill="background1" w:themeFillShade="BF"/>
          </w:tcPr>
          <w:p w14:paraId="21CE07C3" w14:textId="6F96C529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X</w:t>
            </w:r>
          </w:p>
        </w:tc>
        <w:tc>
          <w:tcPr>
            <w:tcW w:w="2161" w:type="dxa"/>
            <w:shd w:val="clear" w:color="auto" w:fill="BFBFBF" w:themeFill="background1" w:themeFillShade="BF"/>
          </w:tcPr>
          <w:p w14:paraId="780C8B3E" w14:textId="4865C8E0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Y</w:t>
            </w:r>
          </w:p>
        </w:tc>
        <w:tc>
          <w:tcPr>
            <w:tcW w:w="2161" w:type="dxa"/>
            <w:shd w:val="clear" w:color="auto" w:fill="BFBFBF" w:themeFill="background1" w:themeFillShade="BF"/>
          </w:tcPr>
          <w:p w14:paraId="1446CDB3" w14:textId="2E636547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Z</w:t>
            </w:r>
          </w:p>
        </w:tc>
      </w:tr>
      <w:tr w:rsidR="00153C35" w:rsidRPr="00372F3C" w14:paraId="6313333E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34716852" w14:textId="28E1A9D8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V1</w:t>
            </w:r>
          </w:p>
        </w:tc>
        <w:tc>
          <w:tcPr>
            <w:tcW w:w="2160" w:type="dxa"/>
          </w:tcPr>
          <w:p w14:paraId="1888374F" w14:textId="7CB12E1D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61" w:type="dxa"/>
          </w:tcPr>
          <w:p w14:paraId="3CBE94E9" w14:textId="6A61FEE4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1" w:type="dxa"/>
          </w:tcPr>
          <w:p w14:paraId="766385DC" w14:textId="34431721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0</w:t>
            </w:r>
          </w:p>
        </w:tc>
      </w:tr>
      <w:tr w:rsidR="00153C35" w:rsidRPr="00372F3C" w14:paraId="6D5B4A05" w14:textId="77777777" w:rsidTr="00372F3C">
        <w:trPr>
          <w:trHeight w:val="355"/>
        </w:trPr>
        <w:tc>
          <w:tcPr>
            <w:tcW w:w="2160" w:type="dxa"/>
            <w:shd w:val="clear" w:color="auto" w:fill="BFBFBF" w:themeFill="background1" w:themeFillShade="BF"/>
          </w:tcPr>
          <w:p w14:paraId="2A82713C" w14:textId="762E2664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V2</w:t>
            </w:r>
          </w:p>
        </w:tc>
        <w:tc>
          <w:tcPr>
            <w:tcW w:w="2160" w:type="dxa"/>
          </w:tcPr>
          <w:p w14:paraId="72A1C822" w14:textId="4A6D1D74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5.6667</w:t>
            </w:r>
          </w:p>
        </w:tc>
        <w:tc>
          <w:tcPr>
            <w:tcW w:w="2161" w:type="dxa"/>
          </w:tcPr>
          <w:p w14:paraId="4387AECC" w14:textId="7652B61F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1.6667</w:t>
            </w:r>
          </w:p>
        </w:tc>
        <w:tc>
          <w:tcPr>
            <w:tcW w:w="2161" w:type="dxa"/>
          </w:tcPr>
          <w:p w14:paraId="4749980F" w14:textId="4F689F12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1.3333</w:t>
            </w:r>
          </w:p>
        </w:tc>
      </w:tr>
      <w:tr w:rsidR="00153C35" w:rsidRPr="00372F3C" w14:paraId="4F2B4136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2AB9AB34" w14:textId="522B9315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V3</w:t>
            </w:r>
          </w:p>
        </w:tc>
        <w:tc>
          <w:tcPr>
            <w:tcW w:w="2160" w:type="dxa"/>
          </w:tcPr>
          <w:p w14:paraId="62338219" w14:textId="7BAB54C5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1" w:type="dxa"/>
          </w:tcPr>
          <w:p w14:paraId="6D12E2A7" w14:textId="76E00498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1" w:type="dxa"/>
          </w:tcPr>
          <w:p w14:paraId="088E1E40" w14:textId="0FCF8985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</w:t>
            </w:r>
          </w:p>
        </w:tc>
      </w:tr>
      <w:tr w:rsidR="00153C35" w:rsidRPr="00372F3C" w14:paraId="39AB01BB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315524AA" w14:textId="2F1DDD65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V4</w:t>
            </w:r>
          </w:p>
        </w:tc>
        <w:tc>
          <w:tcPr>
            <w:tcW w:w="2160" w:type="dxa"/>
          </w:tcPr>
          <w:p w14:paraId="497184CA" w14:textId="7592902D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4.6667</w:t>
            </w:r>
          </w:p>
        </w:tc>
        <w:tc>
          <w:tcPr>
            <w:tcW w:w="2161" w:type="dxa"/>
          </w:tcPr>
          <w:p w14:paraId="230020DC" w14:textId="65B41D4A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1.6667</w:t>
            </w:r>
          </w:p>
        </w:tc>
        <w:tc>
          <w:tcPr>
            <w:tcW w:w="2161" w:type="dxa"/>
          </w:tcPr>
          <w:p w14:paraId="56F96BD7" w14:textId="699F3639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0.3333</w:t>
            </w:r>
          </w:p>
        </w:tc>
      </w:tr>
      <w:tr w:rsidR="00153C35" w:rsidRPr="00372F3C" w14:paraId="0FD3B4CC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1B2E3180" w14:textId="04923AA8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V5</w:t>
            </w:r>
          </w:p>
        </w:tc>
        <w:tc>
          <w:tcPr>
            <w:tcW w:w="2160" w:type="dxa"/>
          </w:tcPr>
          <w:p w14:paraId="706E289D" w14:textId="5B53C5CC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5.6667</w:t>
            </w:r>
          </w:p>
        </w:tc>
        <w:tc>
          <w:tcPr>
            <w:tcW w:w="2161" w:type="dxa"/>
          </w:tcPr>
          <w:p w14:paraId="4D190C64" w14:textId="66A04EB5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0.6667</w:t>
            </w:r>
          </w:p>
        </w:tc>
        <w:tc>
          <w:tcPr>
            <w:tcW w:w="2161" w:type="dxa"/>
          </w:tcPr>
          <w:p w14:paraId="54FD2DD2" w14:textId="72D02682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0.3333</w:t>
            </w:r>
          </w:p>
        </w:tc>
      </w:tr>
      <w:tr w:rsidR="00153C35" w:rsidRPr="00372F3C" w14:paraId="19A9D251" w14:textId="77777777" w:rsidTr="00372F3C">
        <w:trPr>
          <w:trHeight w:val="337"/>
        </w:trPr>
        <w:tc>
          <w:tcPr>
            <w:tcW w:w="2160" w:type="dxa"/>
            <w:shd w:val="clear" w:color="auto" w:fill="BFBFBF" w:themeFill="background1" w:themeFillShade="BF"/>
          </w:tcPr>
          <w:p w14:paraId="31A43E3C" w14:textId="6A9BA1B0" w:rsidR="00153C35" w:rsidRPr="00372F3C" w:rsidRDefault="00153C35" w:rsidP="00153C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72F3C">
              <w:rPr>
                <w:rFonts w:ascii="Times New Roman" w:hAnsi="Times New Roman" w:cs="Times New Roman"/>
                <w:b/>
                <w:bCs/>
              </w:rPr>
              <w:t>V6</w:t>
            </w:r>
          </w:p>
        </w:tc>
        <w:tc>
          <w:tcPr>
            <w:tcW w:w="2160" w:type="dxa"/>
          </w:tcPr>
          <w:p w14:paraId="47CBB1FA" w14:textId="366231E7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61" w:type="dxa"/>
          </w:tcPr>
          <w:p w14:paraId="6C77A2AD" w14:textId="70213B50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61" w:type="dxa"/>
          </w:tcPr>
          <w:p w14:paraId="44A8C567" w14:textId="45ED6872" w:rsidR="00153C35" w:rsidRPr="00372F3C" w:rsidRDefault="00153C35" w:rsidP="00153C3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72F3C">
              <w:rPr>
                <w:rFonts w:ascii="Times New Roman" w:hAnsi="Times New Roman" w:cs="Times New Roman"/>
              </w:rPr>
              <w:t>1</w:t>
            </w:r>
          </w:p>
        </w:tc>
      </w:tr>
    </w:tbl>
    <w:p w14:paraId="24E5E230" w14:textId="6DDE712E" w:rsidR="00153C35" w:rsidRPr="00372F3C" w:rsidRDefault="00153C35" w:rsidP="00153C35">
      <w:pPr>
        <w:pStyle w:val="ListParagraph"/>
        <w:rPr>
          <w:rFonts w:ascii="Times New Roman" w:hAnsi="Times New Roman" w:cs="Times New Roman"/>
        </w:rPr>
      </w:pPr>
    </w:p>
    <w:p w14:paraId="09A8F67D" w14:textId="66C6985E" w:rsidR="00372F3C" w:rsidRPr="00372F3C" w:rsidRDefault="00372F3C" w:rsidP="00372F3C">
      <w:pPr>
        <w:pStyle w:val="ListParagraph"/>
        <w:jc w:val="center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Table 2.1 Final coordinates of all vertices after projection</w:t>
      </w:r>
    </w:p>
    <w:p w14:paraId="6BD04548" w14:textId="2FFED404" w:rsidR="00372F3C" w:rsidRPr="00372F3C" w:rsidRDefault="00372F3C" w:rsidP="00372F3C">
      <w:pPr>
        <w:pStyle w:val="ListParagraph"/>
        <w:jc w:val="center"/>
        <w:rPr>
          <w:rFonts w:ascii="Times New Roman" w:hAnsi="Times New Roman" w:cs="Times New Roman"/>
        </w:rPr>
      </w:pPr>
    </w:p>
    <w:p w14:paraId="5E1876D7" w14:textId="77777777" w:rsidR="00372F3C" w:rsidRPr="00372F3C" w:rsidRDefault="00372F3C" w:rsidP="00372F3C">
      <w:pPr>
        <w:pStyle w:val="ListParagraph"/>
        <w:jc w:val="center"/>
        <w:rPr>
          <w:rFonts w:ascii="Times New Roman" w:hAnsi="Times New Roman" w:cs="Times New Roman"/>
          <w:b/>
        </w:rPr>
      </w:pPr>
    </w:p>
    <w:p w14:paraId="70C18759" w14:textId="5BF1E626" w:rsidR="00153C35" w:rsidRPr="00372F3C" w:rsidRDefault="00153C35" w:rsidP="00372F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Image of projected points on plane of V1, V3, V6</w:t>
      </w:r>
    </w:p>
    <w:p w14:paraId="13735E4A" w14:textId="442C48D3" w:rsidR="00372F3C" w:rsidRPr="00372F3C" w:rsidRDefault="00372F3C" w:rsidP="009A6A6D">
      <w:pPr>
        <w:pStyle w:val="ListParagraph"/>
        <w:jc w:val="center"/>
        <w:rPr>
          <w:rFonts w:ascii="Times New Roman" w:hAnsi="Times New Roman" w:cs="Times New Roman"/>
        </w:rPr>
      </w:pPr>
      <w:r w:rsidRPr="00372F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BB3484B" wp14:editId="71F2A53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02300" cy="42767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6477A" w14:textId="5D8EA3BC" w:rsidR="00372F3C" w:rsidRPr="00372F3C" w:rsidRDefault="00372F3C" w:rsidP="009A6A6D">
      <w:pPr>
        <w:pStyle w:val="ListParagraph"/>
        <w:jc w:val="center"/>
        <w:rPr>
          <w:rFonts w:ascii="Times New Roman" w:hAnsi="Times New Roman" w:cs="Times New Roman"/>
        </w:rPr>
      </w:pPr>
    </w:p>
    <w:p w14:paraId="75EA9312" w14:textId="77777777" w:rsidR="00372F3C" w:rsidRPr="00372F3C" w:rsidRDefault="00372F3C" w:rsidP="009A6A6D">
      <w:pPr>
        <w:pStyle w:val="ListParagraph"/>
        <w:jc w:val="center"/>
        <w:rPr>
          <w:rFonts w:ascii="Times New Roman" w:hAnsi="Times New Roman" w:cs="Times New Roman"/>
        </w:rPr>
      </w:pPr>
    </w:p>
    <w:p w14:paraId="35595BA2" w14:textId="230FC981" w:rsidR="00372F3C" w:rsidRPr="00372F3C" w:rsidRDefault="00372F3C" w:rsidP="009A6A6D">
      <w:pPr>
        <w:pStyle w:val="ListParagraph"/>
        <w:jc w:val="center"/>
        <w:rPr>
          <w:rFonts w:ascii="Times New Roman" w:hAnsi="Times New Roman" w:cs="Times New Roman"/>
        </w:rPr>
      </w:pPr>
    </w:p>
    <w:p w14:paraId="2F482CA6" w14:textId="78D5B9EC" w:rsidR="00153C35" w:rsidRPr="00372F3C" w:rsidRDefault="00153C35" w:rsidP="009A6A6D">
      <w:pPr>
        <w:pStyle w:val="ListParagraph"/>
        <w:jc w:val="center"/>
        <w:rPr>
          <w:rFonts w:ascii="Times New Roman" w:hAnsi="Times New Roman" w:cs="Times New Roman"/>
        </w:rPr>
      </w:pPr>
    </w:p>
    <w:p w14:paraId="4FB4B00B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60F6B7F7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3476D859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6BF7833E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7CFA48F4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78F0D45A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4D3E86FE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54098570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1A3B064D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34A2AB37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10A7B0F6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08640D6E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6F4F1413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7B31658B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094E49AD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453AD2F4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48947E05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11D713D0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18EE63A4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700A4962" w14:textId="07E35132" w:rsidR="00372F3C" w:rsidRPr="00372F3C" w:rsidRDefault="00372F3C" w:rsidP="00372F3C">
      <w:pPr>
        <w:jc w:val="center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Figure 2.1 Projected view of the object onto the plane</w:t>
      </w:r>
    </w:p>
    <w:p w14:paraId="16663D95" w14:textId="099A3982" w:rsidR="00372F3C" w:rsidRPr="00372F3C" w:rsidRDefault="00372F3C" w:rsidP="00372F3C">
      <w:pPr>
        <w:rPr>
          <w:rFonts w:ascii="Times New Roman" w:hAnsi="Times New Roman" w:cs="Times New Roman"/>
        </w:rPr>
      </w:pPr>
    </w:p>
    <w:p w14:paraId="429A696A" w14:textId="77777777" w:rsidR="00372F3C" w:rsidRPr="00372F3C" w:rsidRDefault="00372F3C" w:rsidP="00372F3C">
      <w:pPr>
        <w:rPr>
          <w:rFonts w:ascii="Times New Roman" w:hAnsi="Times New Roman" w:cs="Times New Roman"/>
        </w:rPr>
      </w:pPr>
    </w:p>
    <w:p w14:paraId="5A22A5C7" w14:textId="77777777" w:rsidR="00372F3C" w:rsidRDefault="00372F3C" w:rsidP="00372F3C"/>
    <w:p w14:paraId="46C2491F" w14:textId="6231FA48" w:rsidR="00372F3C" w:rsidRPr="00372F3C" w:rsidRDefault="00372F3C" w:rsidP="00FA0B3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lastRenderedPageBreak/>
        <w:t>Problem 3</w:t>
      </w:r>
    </w:p>
    <w:p w14:paraId="7FCA1EB3" w14:textId="76078596" w:rsidR="00372F3C" w:rsidRPr="00372F3C" w:rsidRDefault="00372F3C" w:rsidP="00FA0B34">
      <w:pPr>
        <w:jc w:val="both"/>
        <w:rPr>
          <w:rFonts w:ascii="Times New Roman" w:hAnsi="Times New Roman" w:cs="Times New Roman"/>
        </w:rPr>
      </w:pPr>
    </w:p>
    <w:p w14:paraId="4FD9B3A6" w14:textId="66C183C3" w:rsidR="00372F3C" w:rsidRPr="00372F3C" w:rsidRDefault="00372F3C" w:rsidP="00FA0B3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72F3C">
        <w:rPr>
          <w:rFonts w:ascii="Times New Roman" w:hAnsi="Times New Roman" w:cs="Times New Roman"/>
        </w:rPr>
        <w:t>Generate and plot a Hermite cubic curve for the following parameters: Start Point P1= (4, 2, 6), Start Tangent M1=</w:t>
      </w:r>
      <w:r>
        <w:rPr>
          <w:rFonts w:ascii="Times New Roman" w:hAnsi="Times New Roman" w:cs="Times New Roman"/>
        </w:rPr>
        <w:t xml:space="preserve"> </w:t>
      </w:r>
      <w:r w:rsidRPr="00372F3C">
        <w:rPr>
          <w:rFonts w:ascii="Times New Roman" w:hAnsi="Times New Roman" w:cs="Times New Roman"/>
        </w:rPr>
        <w:t>(3, 1, -1), End Point P2=</w:t>
      </w:r>
      <w:r>
        <w:rPr>
          <w:rFonts w:ascii="Times New Roman" w:hAnsi="Times New Roman" w:cs="Times New Roman"/>
        </w:rPr>
        <w:t xml:space="preserve"> </w:t>
      </w:r>
      <w:r w:rsidRPr="00372F3C">
        <w:rPr>
          <w:rFonts w:ascii="Times New Roman" w:hAnsi="Times New Roman" w:cs="Times New Roman"/>
        </w:rPr>
        <w:t>(2, 8, 4), End Tangent M2=</w:t>
      </w:r>
      <w:r>
        <w:rPr>
          <w:rFonts w:ascii="Times New Roman" w:hAnsi="Times New Roman" w:cs="Times New Roman"/>
        </w:rPr>
        <w:t xml:space="preserve"> </w:t>
      </w:r>
      <w:r w:rsidRPr="00372F3C">
        <w:rPr>
          <w:rFonts w:ascii="Times New Roman" w:hAnsi="Times New Roman" w:cs="Times New Roman"/>
        </w:rPr>
        <w:t>(-1, 1, -1). Also calculate the tangent vector and the unit tangent vector for this curve at u=0.6.</w:t>
      </w:r>
    </w:p>
    <w:p w14:paraId="4C8156E0" w14:textId="3BC5DE88" w:rsidR="009A6A6D" w:rsidRDefault="009A6A6D" w:rsidP="00FA0B34">
      <w:pPr>
        <w:jc w:val="both"/>
      </w:pPr>
    </w:p>
    <w:p w14:paraId="6B1D95B1" w14:textId="397BAE8B" w:rsidR="00372F3C" w:rsidRDefault="00372F3C" w:rsidP="00FA0B34">
      <w:pPr>
        <w:pStyle w:val="ListParagraph"/>
        <w:jc w:val="both"/>
      </w:pPr>
      <w:r w:rsidRPr="009A6A6D">
        <w:rPr>
          <w:noProof/>
        </w:rPr>
        <w:drawing>
          <wp:anchor distT="0" distB="0" distL="114300" distR="114300" simplePos="0" relativeHeight="251660288" behindDoc="0" locked="0" layoutInCell="1" allowOverlap="1" wp14:anchorId="620377A4" wp14:editId="35EA34E3">
            <wp:simplePos x="0" y="0"/>
            <wp:positionH relativeFrom="margin">
              <wp:posOffset>495300</wp:posOffset>
            </wp:positionH>
            <wp:positionV relativeFrom="paragraph">
              <wp:posOffset>12700</wp:posOffset>
            </wp:positionV>
            <wp:extent cx="5130165" cy="384762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639" cy="3856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DB7A1" w14:textId="34BBE000" w:rsidR="00372F3C" w:rsidRDefault="00372F3C" w:rsidP="00FA0B34">
      <w:pPr>
        <w:pStyle w:val="ListParagraph"/>
        <w:jc w:val="both"/>
      </w:pPr>
    </w:p>
    <w:p w14:paraId="773CFEE2" w14:textId="1B628285" w:rsidR="009A6A6D" w:rsidRDefault="009A6A6D" w:rsidP="00FA0B34">
      <w:pPr>
        <w:pStyle w:val="ListParagraph"/>
        <w:jc w:val="both"/>
      </w:pPr>
    </w:p>
    <w:p w14:paraId="3DA767E1" w14:textId="3613491C" w:rsidR="00372F3C" w:rsidRDefault="00372F3C" w:rsidP="00FA0B34">
      <w:pPr>
        <w:pStyle w:val="ListParagraph"/>
        <w:jc w:val="both"/>
      </w:pPr>
    </w:p>
    <w:p w14:paraId="053EF7D8" w14:textId="13E43CBF" w:rsidR="00372F3C" w:rsidRDefault="00372F3C" w:rsidP="00FA0B34">
      <w:pPr>
        <w:pStyle w:val="ListParagraph"/>
        <w:jc w:val="both"/>
      </w:pPr>
    </w:p>
    <w:p w14:paraId="0C68CE0B" w14:textId="57CAC34E" w:rsidR="00372F3C" w:rsidRDefault="00372F3C" w:rsidP="00FA0B34">
      <w:pPr>
        <w:pStyle w:val="ListParagraph"/>
        <w:jc w:val="both"/>
      </w:pPr>
    </w:p>
    <w:p w14:paraId="5EBD5FB7" w14:textId="3A8F999A" w:rsidR="00372F3C" w:rsidRDefault="00372F3C" w:rsidP="00FA0B34">
      <w:pPr>
        <w:pStyle w:val="ListParagraph"/>
        <w:jc w:val="both"/>
      </w:pPr>
    </w:p>
    <w:p w14:paraId="0AB3E9A1" w14:textId="35E0035B" w:rsidR="00372F3C" w:rsidRDefault="00372F3C" w:rsidP="00FA0B34">
      <w:pPr>
        <w:pStyle w:val="ListParagraph"/>
        <w:jc w:val="both"/>
      </w:pPr>
    </w:p>
    <w:p w14:paraId="02B5102E" w14:textId="43E56E17" w:rsidR="00372F3C" w:rsidRDefault="00372F3C" w:rsidP="00FA0B34">
      <w:pPr>
        <w:pStyle w:val="ListParagraph"/>
        <w:jc w:val="both"/>
      </w:pPr>
    </w:p>
    <w:p w14:paraId="15125E41" w14:textId="6511D2E2" w:rsidR="00372F3C" w:rsidRDefault="00372F3C" w:rsidP="00FA0B34">
      <w:pPr>
        <w:pStyle w:val="ListParagraph"/>
        <w:jc w:val="both"/>
      </w:pPr>
    </w:p>
    <w:p w14:paraId="069DBEB3" w14:textId="11AF02AD" w:rsidR="00372F3C" w:rsidRDefault="00372F3C" w:rsidP="00FA0B34">
      <w:pPr>
        <w:pStyle w:val="ListParagraph"/>
        <w:jc w:val="both"/>
      </w:pPr>
    </w:p>
    <w:p w14:paraId="404379BE" w14:textId="58E5D2FA" w:rsidR="00372F3C" w:rsidRDefault="00372F3C" w:rsidP="00FA0B34">
      <w:pPr>
        <w:pStyle w:val="ListParagraph"/>
        <w:jc w:val="both"/>
      </w:pPr>
    </w:p>
    <w:p w14:paraId="25DFCFA7" w14:textId="0952A515" w:rsidR="00372F3C" w:rsidRDefault="00372F3C" w:rsidP="00FA0B34">
      <w:pPr>
        <w:pStyle w:val="ListParagraph"/>
        <w:jc w:val="both"/>
      </w:pPr>
    </w:p>
    <w:p w14:paraId="7BF7EA36" w14:textId="6B212120" w:rsidR="00372F3C" w:rsidRDefault="00372F3C" w:rsidP="00FA0B34">
      <w:pPr>
        <w:pStyle w:val="ListParagraph"/>
        <w:jc w:val="both"/>
      </w:pPr>
    </w:p>
    <w:p w14:paraId="0743980E" w14:textId="42EA4225" w:rsidR="00372F3C" w:rsidRDefault="00372F3C" w:rsidP="00FA0B34">
      <w:pPr>
        <w:pStyle w:val="ListParagraph"/>
        <w:jc w:val="both"/>
      </w:pPr>
    </w:p>
    <w:p w14:paraId="2737016A" w14:textId="3BF5160E" w:rsidR="00372F3C" w:rsidRDefault="00372F3C" w:rsidP="00FA0B34">
      <w:pPr>
        <w:pStyle w:val="ListParagraph"/>
        <w:jc w:val="both"/>
      </w:pPr>
    </w:p>
    <w:p w14:paraId="5AF258F0" w14:textId="272EA9F3" w:rsidR="00372F3C" w:rsidRDefault="00372F3C" w:rsidP="00FA0B34">
      <w:pPr>
        <w:pStyle w:val="ListParagraph"/>
        <w:jc w:val="both"/>
      </w:pPr>
    </w:p>
    <w:p w14:paraId="3728968B" w14:textId="2FB531F0" w:rsidR="00372F3C" w:rsidRDefault="00372F3C" w:rsidP="00FA0B34">
      <w:pPr>
        <w:pStyle w:val="ListParagraph"/>
        <w:jc w:val="both"/>
      </w:pPr>
    </w:p>
    <w:p w14:paraId="22AC549C" w14:textId="24CF34E1" w:rsidR="00372F3C" w:rsidRDefault="00372F3C" w:rsidP="00FA0B34">
      <w:pPr>
        <w:pStyle w:val="ListParagraph"/>
        <w:jc w:val="both"/>
      </w:pPr>
    </w:p>
    <w:p w14:paraId="7520D150" w14:textId="11B13339" w:rsidR="00372F3C" w:rsidRDefault="00372F3C" w:rsidP="00FA0B34">
      <w:pPr>
        <w:pStyle w:val="ListParagraph"/>
        <w:jc w:val="both"/>
      </w:pPr>
    </w:p>
    <w:p w14:paraId="489C0685" w14:textId="57D1C5B1" w:rsidR="00372F3C" w:rsidRPr="00372F3C" w:rsidRDefault="00372F3C" w:rsidP="00FA0B34">
      <w:pPr>
        <w:pStyle w:val="ListParagraph"/>
        <w:jc w:val="both"/>
        <w:rPr>
          <w:rFonts w:ascii="Times New Roman" w:hAnsi="Times New Roman" w:cs="Times New Roman"/>
          <w:b/>
        </w:rPr>
      </w:pPr>
    </w:p>
    <w:p w14:paraId="7FF65592" w14:textId="3135581B" w:rsidR="00372F3C" w:rsidRPr="00372F3C" w:rsidRDefault="00372F3C" w:rsidP="00FA0B34">
      <w:pPr>
        <w:pStyle w:val="ListParagraph"/>
        <w:jc w:val="center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 xml:space="preserve">Figure 3.1 Hermite </w:t>
      </w:r>
      <w:r w:rsidR="009A34FD">
        <w:rPr>
          <w:rFonts w:ascii="Times New Roman" w:hAnsi="Times New Roman" w:cs="Times New Roman"/>
          <w:b/>
        </w:rPr>
        <w:t>C</w:t>
      </w:r>
      <w:r w:rsidRPr="00372F3C">
        <w:rPr>
          <w:rFonts w:ascii="Times New Roman" w:hAnsi="Times New Roman" w:cs="Times New Roman"/>
          <w:b/>
        </w:rPr>
        <w:t>urve plot</w:t>
      </w:r>
    </w:p>
    <w:p w14:paraId="1C3A525F" w14:textId="7B930249" w:rsidR="00372F3C" w:rsidRDefault="00372F3C" w:rsidP="00FA0B34">
      <w:pPr>
        <w:jc w:val="both"/>
        <w:rPr>
          <w:rFonts w:ascii="Times New Roman" w:hAnsi="Times New Roman" w:cs="Times New Roman"/>
          <w:b/>
        </w:rPr>
      </w:pPr>
    </w:p>
    <w:p w14:paraId="101DBEF3" w14:textId="705418C4" w:rsidR="00753201" w:rsidRDefault="00753201" w:rsidP="00FA0B34">
      <w:pPr>
        <w:jc w:val="both"/>
        <w:rPr>
          <w:rFonts w:ascii="Times New Roman" w:hAnsi="Times New Roman" w:cs="Times New Roman"/>
          <w:b/>
        </w:rPr>
      </w:pPr>
    </w:p>
    <w:p w14:paraId="2784970B" w14:textId="3D81B4CC" w:rsidR="00753201" w:rsidRPr="00753201" w:rsidRDefault="00753201" w:rsidP="00FA0B34">
      <w:pPr>
        <w:jc w:val="both"/>
        <w:rPr>
          <w:rFonts w:ascii="Times New Roman" w:hAnsi="Times New Roman" w:cs="Times New Roman"/>
          <w:b/>
        </w:rPr>
      </w:pPr>
    </w:p>
    <w:p w14:paraId="4FD0107C" w14:textId="39403754" w:rsidR="00372F3C" w:rsidRPr="00753201" w:rsidRDefault="009A6A6D" w:rsidP="00FA0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</w:rPr>
      </w:pPr>
      <w:r w:rsidRPr="00753201">
        <w:rPr>
          <w:rFonts w:ascii="Times New Roman" w:hAnsi="Times New Roman" w:cs="Times New Roman"/>
          <w:b/>
        </w:rPr>
        <w:t>Tangent Vector (@ u = 0.60) = [-3.72, 8.20, -2.44]</w:t>
      </w:r>
    </w:p>
    <w:p w14:paraId="7ABBD989" w14:textId="67BBB2CB" w:rsidR="009A6A6D" w:rsidRPr="00753201" w:rsidRDefault="009A6A6D" w:rsidP="00FA0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</w:rPr>
      </w:pPr>
      <w:r w:rsidRPr="00753201">
        <w:rPr>
          <w:rFonts w:ascii="Times New Roman" w:hAnsi="Times New Roman" w:cs="Times New Roman"/>
          <w:b/>
        </w:rPr>
        <w:t>Unit Tangent Vector = [-0.40, 0.88, -0.26]</w:t>
      </w:r>
    </w:p>
    <w:p w14:paraId="6C0AB850" w14:textId="5E123B8D" w:rsidR="009A6A6D" w:rsidRDefault="009A6A6D" w:rsidP="009A6A6D">
      <w:pPr>
        <w:pStyle w:val="ListParagraph"/>
        <w:jc w:val="center"/>
      </w:pPr>
    </w:p>
    <w:p w14:paraId="357EF6B4" w14:textId="360FF6AC" w:rsidR="009A6A6D" w:rsidRDefault="009A6A6D" w:rsidP="009A6A6D">
      <w:pPr>
        <w:pStyle w:val="ListParagraph"/>
        <w:jc w:val="center"/>
      </w:pPr>
    </w:p>
    <w:p w14:paraId="25BEC502" w14:textId="11BAEB21" w:rsidR="00753201" w:rsidRDefault="00753201" w:rsidP="009A6A6D">
      <w:pPr>
        <w:pStyle w:val="ListParagraph"/>
        <w:jc w:val="center"/>
      </w:pPr>
    </w:p>
    <w:p w14:paraId="5503E729" w14:textId="12BAB49B" w:rsidR="00753201" w:rsidRDefault="00753201" w:rsidP="009A6A6D">
      <w:pPr>
        <w:pStyle w:val="ListParagraph"/>
        <w:jc w:val="center"/>
      </w:pPr>
    </w:p>
    <w:p w14:paraId="3FC0078D" w14:textId="3D08238C" w:rsidR="00753201" w:rsidRDefault="00753201" w:rsidP="009A6A6D">
      <w:pPr>
        <w:pStyle w:val="ListParagraph"/>
        <w:jc w:val="center"/>
      </w:pPr>
    </w:p>
    <w:p w14:paraId="0ED61743" w14:textId="7FF24B5D" w:rsidR="00753201" w:rsidRDefault="00753201" w:rsidP="009A6A6D">
      <w:pPr>
        <w:pStyle w:val="ListParagraph"/>
        <w:jc w:val="center"/>
      </w:pPr>
    </w:p>
    <w:p w14:paraId="318CD038" w14:textId="611DE31A" w:rsidR="00753201" w:rsidRDefault="00753201" w:rsidP="009A6A6D">
      <w:pPr>
        <w:pStyle w:val="ListParagraph"/>
        <w:jc w:val="center"/>
      </w:pPr>
    </w:p>
    <w:p w14:paraId="23729187" w14:textId="77777777" w:rsidR="00753201" w:rsidRDefault="00753201" w:rsidP="009A6A6D">
      <w:pPr>
        <w:pStyle w:val="ListParagraph"/>
        <w:jc w:val="center"/>
      </w:pPr>
    </w:p>
    <w:p w14:paraId="759C8142" w14:textId="0562D1DE" w:rsidR="00753201" w:rsidRDefault="00753201" w:rsidP="009A6A6D">
      <w:pPr>
        <w:pStyle w:val="ListParagraph"/>
        <w:jc w:val="center"/>
      </w:pPr>
    </w:p>
    <w:p w14:paraId="7BC50329" w14:textId="2CDA9140" w:rsidR="00753201" w:rsidRDefault="00753201" w:rsidP="009A6A6D">
      <w:pPr>
        <w:pStyle w:val="ListParagraph"/>
        <w:jc w:val="center"/>
      </w:pPr>
    </w:p>
    <w:p w14:paraId="244FD4F1" w14:textId="0A8E971F" w:rsidR="00753201" w:rsidRDefault="00753201" w:rsidP="009A6A6D">
      <w:pPr>
        <w:pStyle w:val="ListParagraph"/>
        <w:jc w:val="center"/>
      </w:pPr>
    </w:p>
    <w:p w14:paraId="59715A2B" w14:textId="5F1A24FB" w:rsidR="00753201" w:rsidRDefault="00753201" w:rsidP="00FA0B34">
      <w:pPr>
        <w:pStyle w:val="ListParagraph"/>
        <w:jc w:val="both"/>
      </w:pPr>
    </w:p>
    <w:p w14:paraId="715DD8D2" w14:textId="0FC4D099" w:rsidR="00753201" w:rsidRPr="00753201" w:rsidRDefault="00753201" w:rsidP="00FA0B34">
      <w:pPr>
        <w:pStyle w:val="ListParagraph"/>
        <w:jc w:val="both"/>
        <w:rPr>
          <w:rFonts w:ascii="Times New Roman" w:hAnsi="Times New Roman" w:cs="Times New Roman"/>
        </w:rPr>
      </w:pPr>
    </w:p>
    <w:p w14:paraId="3853D78B" w14:textId="79927730" w:rsidR="00753201" w:rsidRPr="00753201" w:rsidRDefault="00753201" w:rsidP="00FA0B34">
      <w:pPr>
        <w:pStyle w:val="ListParagraph"/>
        <w:jc w:val="both"/>
        <w:rPr>
          <w:rFonts w:ascii="Times New Roman" w:hAnsi="Times New Roman" w:cs="Times New Roman"/>
        </w:rPr>
      </w:pPr>
      <w:r w:rsidRPr="00753201">
        <w:rPr>
          <w:rFonts w:ascii="Times New Roman" w:hAnsi="Times New Roman" w:cs="Times New Roman"/>
        </w:rPr>
        <w:t>(b) Generate and plot a Hermite cubic curve having C1 continuity with the end point of the curve in (a). For this second curve, use End Point P2=</w:t>
      </w:r>
      <w:r>
        <w:rPr>
          <w:rFonts w:ascii="Times New Roman" w:hAnsi="Times New Roman" w:cs="Times New Roman"/>
        </w:rPr>
        <w:t xml:space="preserve"> </w:t>
      </w:r>
      <w:r w:rsidRPr="00753201">
        <w:rPr>
          <w:rFonts w:ascii="Times New Roman" w:hAnsi="Times New Roman" w:cs="Times New Roman"/>
        </w:rPr>
        <w:t>(-2, 5, 4), End Tangent M2=</w:t>
      </w:r>
      <w:r>
        <w:rPr>
          <w:rFonts w:ascii="Times New Roman" w:hAnsi="Times New Roman" w:cs="Times New Roman"/>
        </w:rPr>
        <w:t xml:space="preserve"> </w:t>
      </w:r>
      <w:r w:rsidRPr="00753201">
        <w:rPr>
          <w:rFonts w:ascii="Times New Roman" w:hAnsi="Times New Roman" w:cs="Times New Roman"/>
        </w:rPr>
        <w:t>(1, 2, -1).</w:t>
      </w:r>
    </w:p>
    <w:p w14:paraId="6D651CCC" w14:textId="4BA2ACAA" w:rsidR="00753201" w:rsidRPr="00753201" w:rsidRDefault="001F75AA" w:rsidP="00FA0B34">
      <w:pPr>
        <w:pStyle w:val="ListParagraph"/>
        <w:jc w:val="both"/>
        <w:rPr>
          <w:rFonts w:ascii="Times New Roman" w:hAnsi="Times New Roman" w:cs="Times New Roman"/>
        </w:rPr>
      </w:pPr>
      <w:r w:rsidRPr="009A6A6D">
        <w:rPr>
          <w:noProof/>
        </w:rPr>
        <w:drawing>
          <wp:anchor distT="0" distB="0" distL="114300" distR="114300" simplePos="0" relativeHeight="251661312" behindDoc="0" locked="0" layoutInCell="1" allowOverlap="1" wp14:anchorId="7125BD03" wp14:editId="65BA8A63">
            <wp:simplePos x="0" y="0"/>
            <wp:positionH relativeFrom="margin">
              <wp:posOffset>771525</wp:posOffset>
            </wp:positionH>
            <wp:positionV relativeFrom="paragraph">
              <wp:posOffset>8255</wp:posOffset>
            </wp:positionV>
            <wp:extent cx="4483100" cy="33621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506" cy="3369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CC212" w14:textId="58FF656E" w:rsidR="00753201" w:rsidRDefault="00753201" w:rsidP="00FA0B34">
      <w:pPr>
        <w:jc w:val="both"/>
      </w:pPr>
    </w:p>
    <w:p w14:paraId="6FA2BBC9" w14:textId="1CC21215" w:rsidR="00AF30E8" w:rsidRDefault="00AF30E8" w:rsidP="00FA0B34">
      <w:pPr>
        <w:pStyle w:val="ListParagraph"/>
        <w:jc w:val="both"/>
        <w:rPr>
          <w:noProof/>
        </w:rPr>
      </w:pPr>
    </w:p>
    <w:p w14:paraId="7A505F11" w14:textId="7702BD81" w:rsidR="00753201" w:rsidRDefault="00753201" w:rsidP="00FA0B34">
      <w:pPr>
        <w:pStyle w:val="ListParagraph"/>
        <w:jc w:val="both"/>
      </w:pPr>
    </w:p>
    <w:p w14:paraId="7CCCE4BE" w14:textId="40B87529" w:rsidR="00753201" w:rsidRDefault="00753201" w:rsidP="00FA0B34">
      <w:pPr>
        <w:pStyle w:val="ListParagraph"/>
        <w:jc w:val="both"/>
      </w:pPr>
    </w:p>
    <w:p w14:paraId="7EC276A4" w14:textId="1D9855A4" w:rsidR="00753201" w:rsidRDefault="00753201" w:rsidP="00FA0B34">
      <w:pPr>
        <w:pStyle w:val="ListParagraph"/>
        <w:jc w:val="both"/>
      </w:pPr>
    </w:p>
    <w:p w14:paraId="2CB4FFE3" w14:textId="2E3C6AB0" w:rsidR="00753201" w:rsidRDefault="00753201" w:rsidP="00FA0B34">
      <w:pPr>
        <w:pStyle w:val="ListParagraph"/>
        <w:jc w:val="both"/>
      </w:pPr>
    </w:p>
    <w:p w14:paraId="679E2B1B" w14:textId="7DCCAA8D" w:rsidR="00753201" w:rsidRDefault="00753201" w:rsidP="00FA0B34">
      <w:pPr>
        <w:pStyle w:val="ListParagraph"/>
        <w:jc w:val="both"/>
      </w:pPr>
    </w:p>
    <w:p w14:paraId="2BC4DCFB" w14:textId="32740C0D" w:rsidR="00753201" w:rsidRDefault="00753201" w:rsidP="00FA0B34">
      <w:pPr>
        <w:pStyle w:val="ListParagraph"/>
        <w:jc w:val="both"/>
      </w:pPr>
    </w:p>
    <w:p w14:paraId="5832248C" w14:textId="1E18A57D" w:rsidR="00753201" w:rsidRDefault="00753201" w:rsidP="00FA0B34">
      <w:pPr>
        <w:pStyle w:val="ListParagraph"/>
        <w:jc w:val="both"/>
      </w:pPr>
    </w:p>
    <w:p w14:paraId="1D6B7ABA" w14:textId="7123BF11" w:rsidR="00753201" w:rsidRDefault="00753201" w:rsidP="00FA0B34">
      <w:pPr>
        <w:pStyle w:val="ListParagraph"/>
        <w:jc w:val="both"/>
      </w:pPr>
    </w:p>
    <w:p w14:paraId="77662B47" w14:textId="57BB71B9" w:rsidR="00753201" w:rsidRDefault="00753201" w:rsidP="00FA0B34">
      <w:pPr>
        <w:pStyle w:val="ListParagraph"/>
        <w:jc w:val="both"/>
      </w:pPr>
    </w:p>
    <w:p w14:paraId="36372ADE" w14:textId="27A3FC41" w:rsidR="00753201" w:rsidRDefault="00753201" w:rsidP="00FA0B34">
      <w:pPr>
        <w:pStyle w:val="ListParagraph"/>
        <w:jc w:val="both"/>
      </w:pPr>
    </w:p>
    <w:p w14:paraId="70D2392E" w14:textId="2242BDA3" w:rsidR="00753201" w:rsidRDefault="00753201" w:rsidP="00FA0B34">
      <w:pPr>
        <w:pStyle w:val="ListParagraph"/>
        <w:jc w:val="both"/>
      </w:pPr>
    </w:p>
    <w:p w14:paraId="7007466F" w14:textId="6E213A5F" w:rsidR="00AF30E8" w:rsidRDefault="00AF30E8" w:rsidP="00FA0B34">
      <w:pPr>
        <w:jc w:val="both"/>
      </w:pPr>
    </w:p>
    <w:p w14:paraId="6846A8F2" w14:textId="75D8FBC1" w:rsidR="00AF30E8" w:rsidRDefault="00AF30E8" w:rsidP="00FA0B34">
      <w:pPr>
        <w:jc w:val="both"/>
      </w:pPr>
    </w:p>
    <w:p w14:paraId="1A861E11" w14:textId="2206A72D" w:rsidR="00AF30E8" w:rsidRDefault="00AF30E8" w:rsidP="00FA0B34">
      <w:pPr>
        <w:pStyle w:val="ListParagraph"/>
        <w:jc w:val="both"/>
      </w:pPr>
    </w:p>
    <w:p w14:paraId="6C0A4E83" w14:textId="3CD43C14" w:rsidR="00AF30E8" w:rsidRDefault="00AF30E8" w:rsidP="00FA0B34">
      <w:pPr>
        <w:pStyle w:val="ListParagraph"/>
        <w:jc w:val="both"/>
      </w:pPr>
    </w:p>
    <w:p w14:paraId="12D7D5A8" w14:textId="0C72F533" w:rsidR="00AF30E8" w:rsidRPr="00AF30E8" w:rsidRDefault="00AF30E8" w:rsidP="00FA0B34">
      <w:pPr>
        <w:pStyle w:val="ListParagraph"/>
        <w:jc w:val="center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Figure 3.</w:t>
      </w:r>
      <w:r w:rsidR="001F75AA">
        <w:rPr>
          <w:rFonts w:ascii="Times New Roman" w:hAnsi="Times New Roman" w:cs="Times New Roman"/>
          <w:b/>
        </w:rPr>
        <w:t>2</w:t>
      </w:r>
      <w:r w:rsidRPr="00372F3C">
        <w:rPr>
          <w:rFonts w:ascii="Times New Roman" w:hAnsi="Times New Roman" w:cs="Times New Roman"/>
          <w:b/>
        </w:rPr>
        <w:t xml:space="preserve"> Hermite </w:t>
      </w:r>
      <w:r w:rsidR="009A34FD">
        <w:rPr>
          <w:rFonts w:ascii="Times New Roman" w:hAnsi="Times New Roman" w:cs="Times New Roman"/>
          <w:b/>
        </w:rPr>
        <w:t>Curve</w:t>
      </w:r>
      <w:r w:rsidRPr="00372F3C">
        <w:rPr>
          <w:rFonts w:ascii="Times New Roman" w:hAnsi="Times New Roman" w:cs="Times New Roman"/>
          <w:b/>
        </w:rPr>
        <w:t xml:space="preserve"> plot </w:t>
      </w:r>
      <w:r>
        <w:rPr>
          <w:rFonts w:ascii="Times New Roman" w:hAnsi="Times New Roman" w:cs="Times New Roman"/>
          <w:b/>
        </w:rPr>
        <w:t>with C</w:t>
      </w:r>
      <w:r>
        <w:rPr>
          <w:rFonts w:ascii="Times New Roman" w:hAnsi="Times New Roman" w:cs="Times New Roman"/>
          <w:b/>
          <w:vertAlign w:val="subscript"/>
        </w:rPr>
        <w:t>1</w:t>
      </w:r>
      <w:r>
        <w:rPr>
          <w:rFonts w:ascii="Times New Roman" w:hAnsi="Times New Roman" w:cs="Times New Roman"/>
          <w:b/>
        </w:rPr>
        <w:t xml:space="preserve"> Continuity</w:t>
      </w:r>
    </w:p>
    <w:p w14:paraId="34D4A069" w14:textId="2A8401F8" w:rsidR="00753201" w:rsidRDefault="00753201" w:rsidP="00FA0B34">
      <w:pPr>
        <w:pStyle w:val="ListParagraph"/>
        <w:jc w:val="center"/>
      </w:pPr>
    </w:p>
    <w:p w14:paraId="43041BB7" w14:textId="4F25C62C" w:rsidR="001F75AA" w:rsidRDefault="001F75AA" w:rsidP="00FA0B34">
      <w:pPr>
        <w:jc w:val="both"/>
        <w:rPr>
          <w:rFonts w:ascii="Times New Roman" w:hAnsi="Times New Roman" w:cs="Times New Roman"/>
        </w:rPr>
      </w:pPr>
      <w:r w:rsidRPr="001F75AA">
        <w:rPr>
          <w:rFonts w:ascii="Times New Roman" w:hAnsi="Times New Roman" w:cs="Times New Roman"/>
        </w:rPr>
        <w:t xml:space="preserve">             (c)</w:t>
      </w:r>
      <w:r w:rsidRPr="001F75AA">
        <w:t xml:space="preserve"> </w:t>
      </w:r>
      <w:r w:rsidRPr="001F75AA">
        <w:rPr>
          <w:rFonts w:ascii="Times New Roman" w:hAnsi="Times New Roman" w:cs="Times New Roman"/>
        </w:rPr>
        <w:t>Plot both curves in a single MATLAB plot</w:t>
      </w:r>
    </w:p>
    <w:p w14:paraId="0A423BAC" w14:textId="75E946D2" w:rsidR="001F75AA" w:rsidRDefault="001F75AA" w:rsidP="00FA0B34">
      <w:pPr>
        <w:jc w:val="both"/>
        <w:rPr>
          <w:rFonts w:ascii="Times New Roman" w:hAnsi="Times New Roman" w:cs="Times New Roman"/>
        </w:rPr>
      </w:pPr>
      <w:r w:rsidRPr="009A6A6D">
        <w:rPr>
          <w:noProof/>
        </w:rPr>
        <w:drawing>
          <wp:anchor distT="0" distB="0" distL="114300" distR="114300" simplePos="0" relativeHeight="251662336" behindDoc="0" locked="0" layoutInCell="1" allowOverlap="1" wp14:anchorId="5EF83957" wp14:editId="37076FFD">
            <wp:simplePos x="0" y="0"/>
            <wp:positionH relativeFrom="margin">
              <wp:posOffset>942975</wp:posOffset>
            </wp:positionH>
            <wp:positionV relativeFrom="paragraph">
              <wp:posOffset>10795</wp:posOffset>
            </wp:positionV>
            <wp:extent cx="4432300" cy="33242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F2AE2" w14:textId="58BA15F5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16CC6B78" w14:textId="43F686B5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6C87889E" w14:textId="49B754DF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20B10A3F" w14:textId="42E2D74C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136A523B" w14:textId="70E1702E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1399913F" w14:textId="0565CD2C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2D7CB5B3" w14:textId="24536E05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2FB06F10" w14:textId="1EA189F6" w:rsidR="001F75AA" w:rsidRDefault="001F75AA" w:rsidP="00FA0B34">
      <w:pPr>
        <w:jc w:val="both"/>
        <w:rPr>
          <w:rFonts w:ascii="Times New Roman" w:hAnsi="Times New Roman" w:cs="Times New Roman"/>
        </w:rPr>
      </w:pPr>
    </w:p>
    <w:p w14:paraId="36367158" w14:textId="5407758A" w:rsidR="001F75AA" w:rsidRPr="001F75AA" w:rsidRDefault="001F75AA" w:rsidP="00FA0B34">
      <w:pPr>
        <w:jc w:val="both"/>
        <w:rPr>
          <w:rFonts w:ascii="Times New Roman" w:hAnsi="Times New Roman" w:cs="Times New Roman"/>
        </w:rPr>
      </w:pPr>
    </w:p>
    <w:p w14:paraId="51AAD31E" w14:textId="77777777" w:rsidR="00753201" w:rsidRDefault="00753201" w:rsidP="00FA0B34">
      <w:pPr>
        <w:pStyle w:val="ListParagraph"/>
        <w:jc w:val="both"/>
      </w:pPr>
    </w:p>
    <w:p w14:paraId="02CA538E" w14:textId="26F422F6" w:rsidR="00AF30E8" w:rsidRDefault="00AF30E8" w:rsidP="00FA0B34">
      <w:pPr>
        <w:pStyle w:val="ListParagraph"/>
        <w:jc w:val="both"/>
      </w:pPr>
    </w:p>
    <w:p w14:paraId="7EEE0FEE" w14:textId="0DE62921" w:rsidR="00AF30E8" w:rsidRDefault="00AF30E8" w:rsidP="00FA0B34">
      <w:pPr>
        <w:pStyle w:val="ListParagraph"/>
        <w:jc w:val="both"/>
      </w:pPr>
    </w:p>
    <w:p w14:paraId="51C4A0A4" w14:textId="7F53A29E" w:rsidR="00AF30E8" w:rsidRDefault="00AF30E8" w:rsidP="00FA0B34">
      <w:pPr>
        <w:pStyle w:val="ListParagraph"/>
        <w:jc w:val="both"/>
      </w:pPr>
    </w:p>
    <w:p w14:paraId="46928EF2" w14:textId="7F82A404" w:rsidR="00AF30E8" w:rsidRDefault="00AF30E8" w:rsidP="00FA0B34">
      <w:pPr>
        <w:pStyle w:val="ListParagraph"/>
        <w:jc w:val="both"/>
      </w:pPr>
    </w:p>
    <w:p w14:paraId="51DB1FF1" w14:textId="77777777" w:rsidR="00AF30E8" w:rsidRDefault="00AF30E8" w:rsidP="00FA0B34">
      <w:pPr>
        <w:pStyle w:val="ListParagraph"/>
        <w:jc w:val="both"/>
      </w:pPr>
    </w:p>
    <w:p w14:paraId="507361B5" w14:textId="4667E6DE" w:rsidR="00753201" w:rsidRDefault="00753201" w:rsidP="00FA0B34">
      <w:pPr>
        <w:pStyle w:val="ListParagraph"/>
        <w:jc w:val="both"/>
      </w:pPr>
    </w:p>
    <w:p w14:paraId="1FB67830" w14:textId="77777777" w:rsidR="00753201" w:rsidRDefault="00753201" w:rsidP="00FA0B34">
      <w:pPr>
        <w:pStyle w:val="ListParagraph"/>
        <w:jc w:val="both"/>
      </w:pPr>
    </w:p>
    <w:p w14:paraId="0747E874" w14:textId="1D8816C8" w:rsidR="009A34FD" w:rsidRPr="00AF30E8" w:rsidRDefault="009A34FD" w:rsidP="00FA0B34">
      <w:pPr>
        <w:pStyle w:val="ListParagraph"/>
        <w:jc w:val="center"/>
        <w:rPr>
          <w:rFonts w:ascii="Times New Roman" w:hAnsi="Times New Roman" w:cs="Times New Roman"/>
          <w:b/>
        </w:rPr>
      </w:pPr>
      <w:r w:rsidRPr="00372F3C">
        <w:rPr>
          <w:rFonts w:ascii="Times New Roman" w:hAnsi="Times New Roman" w:cs="Times New Roman"/>
          <w:b/>
        </w:rPr>
        <w:t>Figure 3.</w:t>
      </w:r>
      <w:r>
        <w:rPr>
          <w:rFonts w:ascii="Times New Roman" w:hAnsi="Times New Roman" w:cs="Times New Roman"/>
          <w:b/>
        </w:rPr>
        <w:t>3</w:t>
      </w:r>
      <w:r w:rsidRPr="00372F3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Combined Plot</w:t>
      </w:r>
    </w:p>
    <w:p w14:paraId="0A79EA8B" w14:textId="2B99D095" w:rsidR="00753201" w:rsidRDefault="00753201" w:rsidP="009A34FD">
      <w:pPr>
        <w:pStyle w:val="ListParagraph"/>
        <w:jc w:val="both"/>
      </w:pPr>
    </w:p>
    <w:p w14:paraId="46E39ECC" w14:textId="77777777" w:rsidR="001F75AA" w:rsidRPr="009A34FD" w:rsidRDefault="001F75AA" w:rsidP="009A34FD">
      <w:pPr>
        <w:pStyle w:val="ListParagraph"/>
        <w:jc w:val="both"/>
        <w:rPr>
          <w:rFonts w:ascii="Times New Roman" w:hAnsi="Times New Roman" w:cs="Times New Roman"/>
        </w:rPr>
      </w:pPr>
    </w:p>
    <w:p w14:paraId="1B2E1787" w14:textId="6C0325A4" w:rsidR="001F75AA" w:rsidRPr="009A34FD" w:rsidRDefault="001F75AA" w:rsidP="009A34F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 xml:space="preserve">Problem </w:t>
      </w:r>
      <w:r w:rsidRPr="009A34FD">
        <w:rPr>
          <w:rFonts w:ascii="Times New Roman" w:hAnsi="Times New Roman" w:cs="Times New Roman"/>
          <w:b/>
        </w:rPr>
        <w:t>4</w:t>
      </w:r>
    </w:p>
    <w:p w14:paraId="6A464BF0" w14:textId="1EEE48D1" w:rsidR="009A6A6D" w:rsidRPr="009A34FD" w:rsidRDefault="009A6A6D" w:rsidP="009A34FD">
      <w:pPr>
        <w:pStyle w:val="ListParagraph"/>
        <w:jc w:val="both"/>
        <w:rPr>
          <w:rFonts w:ascii="Times New Roman" w:hAnsi="Times New Roman" w:cs="Times New Roman"/>
        </w:rPr>
      </w:pPr>
    </w:p>
    <w:p w14:paraId="598BDB53" w14:textId="6B69D70C" w:rsidR="009A6A6D" w:rsidRPr="009A34FD" w:rsidRDefault="001F75AA" w:rsidP="009A34F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9A34FD">
        <w:rPr>
          <w:rFonts w:ascii="Times New Roman" w:hAnsi="Times New Roman" w:cs="Times New Roman"/>
        </w:rPr>
        <w:t>For the Bezier control points given below, generate and plot the curve using MATLAB: A= (1, 1, 1), B= (1, 3, 3), C= (3, 2, 1), E= (2, 4, 2)</w:t>
      </w:r>
    </w:p>
    <w:p w14:paraId="53B5D18D" w14:textId="3EEF9648" w:rsidR="001F75AA" w:rsidRDefault="001F75AA" w:rsidP="009A34FD">
      <w:pPr>
        <w:pStyle w:val="ListParagraph"/>
        <w:jc w:val="both"/>
      </w:pPr>
      <w:r w:rsidRPr="009A6A6D">
        <w:rPr>
          <w:noProof/>
        </w:rPr>
        <w:drawing>
          <wp:anchor distT="0" distB="0" distL="114300" distR="114300" simplePos="0" relativeHeight="251663360" behindDoc="0" locked="0" layoutInCell="1" allowOverlap="1" wp14:anchorId="207241B6" wp14:editId="7CC45F13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743325" cy="28074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B931E" w14:textId="7E668B01" w:rsidR="001F75AA" w:rsidRDefault="001F75AA" w:rsidP="009A34FD">
      <w:pPr>
        <w:jc w:val="both"/>
      </w:pPr>
    </w:p>
    <w:p w14:paraId="6A16EE0F" w14:textId="04DD1B07" w:rsidR="001F75AA" w:rsidRDefault="001F75AA" w:rsidP="009A34FD">
      <w:pPr>
        <w:jc w:val="both"/>
      </w:pPr>
    </w:p>
    <w:p w14:paraId="224B173D" w14:textId="7403C889" w:rsidR="001F75AA" w:rsidRDefault="001F75AA" w:rsidP="009A34FD">
      <w:pPr>
        <w:jc w:val="both"/>
      </w:pPr>
    </w:p>
    <w:p w14:paraId="7BC53143" w14:textId="56FFC21D" w:rsidR="001F75AA" w:rsidRDefault="001F75AA" w:rsidP="009A34FD">
      <w:pPr>
        <w:jc w:val="both"/>
      </w:pPr>
    </w:p>
    <w:p w14:paraId="2CC6A63B" w14:textId="5BE3FB26" w:rsidR="001F75AA" w:rsidRDefault="001F75AA" w:rsidP="009A34FD">
      <w:pPr>
        <w:jc w:val="both"/>
      </w:pPr>
    </w:p>
    <w:p w14:paraId="5426D937" w14:textId="7167E8D8" w:rsidR="001F75AA" w:rsidRDefault="001F75AA" w:rsidP="009A34FD">
      <w:pPr>
        <w:jc w:val="both"/>
      </w:pPr>
    </w:p>
    <w:p w14:paraId="3A5CACD1" w14:textId="105E9BA1" w:rsidR="001F75AA" w:rsidRDefault="001F75AA" w:rsidP="009A34FD">
      <w:pPr>
        <w:jc w:val="both"/>
      </w:pPr>
    </w:p>
    <w:p w14:paraId="188530D4" w14:textId="48AEF77A" w:rsidR="001F75AA" w:rsidRDefault="001F75AA" w:rsidP="009A34FD">
      <w:pPr>
        <w:jc w:val="both"/>
      </w:pPr>
    </w:p>
    <w:p w14:paraId="7B58E194" w14:textId="1BD2D7F0" w:rsidR="001F75AA" w:rsidRDefault="001F75AA" w:rsidP="009A34FD">
      <w:pPr>
        <w:jc w:val="both"/>
      </w:pPr>
    </w:p>
    <w:p w14:paraId="02B2DEB1" w14:textId="2315F13D" w:rsidR="001F75AA" w:rsidRDefault="001F75AA" w:rsidP="009A34FD">
      <w:pPr>
        <w:jc w:val="both"/>
      </w:pPr>
    </w:p>
    <w:p w14:paraId="1BD468D6" w14:textId="3EC6A2A6" w:rsidR="001F75AA" w:rsidRDefault="001F75AA" w:rsidP="009A34FD">
      <w:pPr>
        <w:jc w:val="both"/>
      </w:pPr>
    </w:p>
    <w:p w14:paraId="655A8A07" w14:textId="5D6E1292" w:rsidR="001F75AA" w:rsidRDefault="001F75AA" w:rsidP="009A34FD">
      <w:pPr>
        <w:jc w:val="both"/>
      </w:pPr>
    </w:p>
    <w:p w14:paraId="62CB57AF" w14:textId="2DEFBCF3" w:rsidR="001F75AA" w:rsidRDefault="001F75AA" w:rsidP="009A34FD">
      <w:pPr>
        <w:jc w:val="both"/>
      </w:pPr>
    </w:p>
    <w:p w14:paraId="35513B02" w14:textId="08518ED3" w:rsidR="001F75AA" w:rsidRDefault="001F75AA" w:rsidP="007E59DA"/>
    <w:p w14:paraId="6462074B" w14:textId="63481F07" w:rsidR="009A34FD" w:rsidRPr="009A34FD" w:rsidRDefault="009A34FD" w:rsidP="00FA0B34">
      <w:pPr>
        <w:jc w:val="center"/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 xml:space="preserve">Figure </w:t>
      </w:r>
      <w:r w:rsidRPr="009A34FD">
        <w:rPr>
          <w:rFonts w:ascii="Times New Roman" w:hAnsi="Times New Roman" w:cs="Times New Roman"/>
          <w:b/>
        </w:rPr>
        <w:t>4.1</w:t>
      </w:r>
      <w:r w:rsidRPr="009A34FD">
        <w:rPr>
          <w:rFonts w:ascii="Times New Roman" w:hAnsi="Times New Roman" w:cs="Times New Roman"/>
          <w:b/>
        </w:rPr>
        <w:t xml:space="preserve"> </w:t>
      </w:r>
      <w:r w:rsidRPr="009A34FD">
        <w:rPr>
          <w:rFonts w:ascii="Times New Roman" w:hAnsi="Times New Roman" w:cs="Times New Roman"/>
          <w:b/>
        </w:rPr>
        <w:t>Bezier Curve Plot (n=3)</w:t>
      </w:r>
    </w:p>
    <w:p w14:paraId="3A6612D6" w14:textId="2C93A788" w:rsidR="001F75AA" w:rsidRPr="009A34FD" w:rsidRDefault="001F75AA" w:rsidP="009A34FD">
      <w:pPr>
        <w:jc w:val="both"/>
        <w:rPr>
          <w:rFonts w:ascii="Times New Roman" w:hAnsi="Times New Roman" w:cs="Times New Roman"/>
        </w:rPr>
      </w:pPr>
    </w:p>
    <w:p w14:paraId="7B20E487" w14:textId="0B0944ED" w:rsidR="007E59DA" w:rsidRDefault="001F75AA" w:rsidP="009A34FD">
      <w:pPr>
        <w:jc w:val="both"/>
        <w:rPr>
          <w:rFonts w:ascii="Times New Roman" w:hAnsi="Times New Roman" w:cs="Times New Roman"/>
        </w:rPr>
      </w:pPr>
      <w:r w:rsidRPr="009A34FD">
        <w:rPr>
          <w:rFonts w:ascii="Times New Roman" w:hAnsi="Times New Roman" w:cs="Times New Roman"/>
        </w:rPr>
        <w:t>(b) For the curve in (a), add a duplicate point D in the same location as point C, resulting in the Bezier control points given below: A= (1, 1, 1), B= (1, 3, 3), C= (3, 2, 1), D= (3, 2, 1), E= (2, 4, 2)</w:t>
      </w:r>
      <w:r w:rsidR="009A34FD">
        <w:rPr>
          <w:rFonts w:ascii="Times New Roman" w:hAnsi="Times New Roman" w:cs="Times New Roman"/>
        </w:rPr>
        <w:t>.</w:t>
      </w:r>
    </w:p>
    <w:p w14:paraId="47660D95" w14:textId="7CB36E47" w:rsidR="001F75AA" w:rsidRPr="009A34FD" w:rsidRDefault="009A34FD" w:rsidP="009A34FD">
      <w:pPr>
        <w:jc w:val="both"/>
        <w:rPr>
          <w:rFonts w:ascii="Times New Roman" w:hAnsi="Times New Roman" w:cs="Times New Roman"/>
        </w:rPr>
      </w:pPr>
      <w:r w:rsidRPr="009A34FD">
        <w:rPr>
          <w:rFonts w:ascii="Times New Roman" w:hAnsi="Times New Roman" w:cs="Times New Roman"/>
        </w:rPr>
        <w:t>Generate and plot the curve using MATLAB. What is the degree of the new curve? Calculate the value of the tangent vector for this curve at u=0, u=0.5, u=0.75, and u=1.</w:t>
      </w:r>
    </w:p>
    <w:p w14:paraId="48919314" w14:textId="7DA5F277" w:rsidR="001F75AA" w:rsidRDefault="007E59DA" w:rsidP="009A34FD">
      <w:pPr>
        <w:jc w:val="both"/>
      </w:pPr>
      <w:r w:rsidRPr="009A6A6D">
        <w:rPr>
          <w:noProof/>
        </w:rPr>
        <w:drawing>
          <wp:anchor distT="0" distB="0" distL="114300" distR="114300" simplePos="0" relativeHeight="251664384" behindDoc="0" locked="0" layoutInCell="1" allowOverlap="1" wp14:anchorId="1D0FB1F1" wp14:editId="25D5B5AC">
            <wp:simplePos x="0" y="0"/>
            <wp:positionH relativeFrom="margin">
              <wp:posOffset>1076325</wp:posOffset>
            </wp:positionH>
            <wp:positionV relativeFrom="paragraph">
              <wp:posOffset>12065</wp:posOffset>
            </wp:positionV>
            <wp:extent cx="3844925" cy="288369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883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3EFD8" w14:textId="784347A1" w:rsidR="001F75AA" w:rsidRDefault="001F75AA" w:rsidP="009A34FD">
      <w:pPr>
        <w:jc w:val="both"/>
      </w:pPr>
    </w:p>
    <w:p w14:paraId="6956516C" w14:textId="3B325A0D" w:rsidR="009A6A6D" w:rsidRDefault="009A6A6D" w:rsidP="009A34FD">
      <w:pPr>
        <w:jc w:val="both"/>
      </w:pPr>
    </w:p>
    <w:p w14:paraId="3A0BDB1C" w14:textId="03FBF6A2" w:rsidR="009A6A6D" w:rsidRDefault="009A6A6D" w:rsidP="009A34FD">
      <w:pPr>
        <w:jc w:val="both"/>
        <w:rPr>
          <w:noProof/>
        </w:rPr>
      </w:pPr>
    </w:p>
    <w:p w14:paraId="74315A59" w14:textId="0CE45822" w:rsidR="001F75AA" w:rsidRDefault="001F75AA" w:rsidP="009A34FD">
      <w:pPr>
        <w:jc w:val="both"/>
      </w:pPr>
    </w:p>
    <w:p w14:paraId="2F15C973" w14:textId="71DE03FC" w:rsidR="001F75AA" w:rsidRDefault="001F75AA" w:rsidP="009A34FD">
      <w:pPr>
        <w:jc w:val="both"/>
      </w:pPr>
    </w:p>
    <w:p w14:paraId="6D4BD820" w14:textId="11AF2DF4" w:rsidR="001F75AA" w:rsidRDefault="001F75AA" w:rsidP="009A34FD">
      <w:pPr>
        <w:jc w:val="both"/>
      </w:pPr>
    </w:p>
    <w:p w14:paraId="08829387" w14:textId="14626A21" w:rsidR="001F75AA" w:rsidRDefault="001F75AA" w:rsidP="009A34FD">
      <w:pPr>
        <w:jc w:val="both"/>
      </w:pPr>
    </w:p>
    <w:p w14:paraId="1E8E1D6D" w14:textId="4D0BA33B" w:rsidR="001F75AA" w:rsidRDefault="001F75AA" w:rsidP="009A34FD">
      <w:pPr>
        <w:jc w:val="both"/>
      </w:pPr>
    </w:p>
    <w:p w14:paraId="5281F6F5" w14:textId="5EEBFDC1" w:rsidR="001F75AA" w:rsidRDefault="001F75AA" w:rsidP="009A34FD">
      <w:pPr>
        <w:jc w:val="both"/>
      </w:pPr>
    </w:p>
    <w:p w14:paraId="1E72AC68" w14:textId="304CDCB6" w:rsidR="001F75AA" w:rsidRDefault="001F75AA" w:rsidP="009A34FD">
      <w:pPr>
        <w:jc w:val="both"/>
      </w:pPr>
    </w:p>
    <w:p w14:paraId="0FBBFE2C" w14:textId="3A129F79" w:rsidR="001F75AA" w:rsidRDefault="001F75AA" w:rsidP="009A34FD">
      <w:pPr>
        <w:jc w:val="both"/>
      </w:pPr>
    </w:p>
    <w:p w14:paraId="777CB55A" w14:textId="06463A15" w:rsidR="001F75AA" w:rsidRDefault="001F75AA" w:rsidP="009A34FD">
      <w:pPr>
        <w:jc w:val="both"/>
      </w:pPr>
    </w:p>
    <w:p w14:paraId="4F2ED8D2" w14:textId="5340DC09" w:rsidR="001F75AA" w:rsidRDefault="001F75AA" w:rsidP="009A34FD">
      <w:pPr>
        <w:jc w:val="both"/>
      </w:pPr>
    </w:p>
    <w:p w14:paraId="0B8F917B" w14:textId="77777777" w:rsidR="009A34FD" w:rsidRDefault="009A34FD" w:rsidP="009A34FD">
      <w:pPr>
        <w:jc w:val="both"/>
        <w:rPr>
          <w:rFonts w:ascii="Times New Roman" w:hAnsi="Times New Roman" w:cs="Times New Roman"/>
          <w:b/>
        </w:rPr>
      </w:pPr>
    </w:p>
    <w:p w14:paraId="1F1ACB13" w14:textId="62D1F468" w:rsidR="009A34FD" w:rsidRPr="009A34FD" w:rsidRDefault="009A34FD" w:rsidP="00FA0B34">
      <w:pPr>
        <w:jc w:val="center"/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Figure 4.</w:t>
      </w:r>
      <w:r w:rsidRPr="009A34FD">
        <w:rPr>
          <w:rFonts w:ascii="Times New Roman" w:hAnsi="Times New Roman" w:cs="Times New Roman"/>
          <w:b/>
        </w:rPr>
        <w:t>2</w:t>
      </w:r>
      <w:r w:rsidRPr="009A34FD">
        <w:rPr>
          <w:rFonts w:ascii="Times New Roman" w:hAnsi="Times New Roman" w:cs="Times New Roman"/>
          <w:b/>
        </w:rPr>
        <w:t xml:space="preserve"> Bezier Curve Plot</w:t>
      </w:r>
      <w:r w:rsidRPr="009A34FD">
        <w:rPr>
          <w:rFonts w:ascii="Times New Roman" w:hAnsi="Times New Roman" w:cs="Times New Roman"/>
          <w:b/>
        </w:rPr>
        <w:t xml:space="preserve"> (n=4)</w:t>
      </w:r>
    </w:p>
    <w:p w14:paraId="5FB0A810" w14:textId="2FD1886D" w:rsidR="001F75AA" w:rsidRDefault="001F75AA" w:rsidP="009A6A6D">
      <w:pPr>
        <w:jc w:val="center"/>
      </w:pPr>
    </w:p>
    <w:p w14:paraId="2CD4E722" w14:textId="77B351DE" w:rsidR="009A34FD" w:rsidRDefault="009A34FD" w:rsidP="009A6A6D">
      <w:pPr>
        <w:jc w:val="center"/>
      </w:pPr>
    </w:p>
    <w:p w14:paraId="66031D18" w14:textId="396681AE" w:rsidR="009A34FD" w:rsidRDefault="009A34FD" w:rsidP="009A34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Degree of the new curve is 4.</w:t>
      </w:r>
    </w:p>
    <w:p w14:paraId="61FC3B14" w14:textId="516C3D79" w:rsidR="009A34FD" w:rsidRDefault="009A34FD" w:rsidP="009A34FD">
      <w:pPr>
        <w:pStyle w:val="ListParagraph"/>
        <w:rPr>
          <w:rFonts w:ascii="Times New Roman" w:hAnsi="Times New Roman" w:cs="Times New Roman"/>
          <w:b/>
        </w:rPr>
      </w:pPr>
    </w:p>
    <w:p w14:paraId="2936AEED" w14:textId="094B55AD" w:rsidR="009A34FD" w:rsidRPr="009A34FD" w:rsidRDefault="009A6A6D" w:rsidP="009A34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Problem 4b - Tangent Vector (@ u = 0.00) = [0.00, 8.00, 8.00]</w:t>
      </w:r>
    </w:p>
    <w:p w14:paraId="7A66019D" w14:textId="20884025" w:rsidR="009A34FD" w:rsidRPr="009A34FD" w:rsidRDefault="009A6A6D" w:rsidP="009A34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Problem 4b - Tangent Vector (@ u = 0.50) = [2.50, 0.50, -1.50]</w:t>
      </w:r>
    </w:p>
    <w:p w14:paraId="2F2EE5E0" w14:textId="302F369A" w:rsidR="009A34FD" w:rsidRPr="009A34FD" w:rsidRDefault="009A6A6D" w:rsidP="009A34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Problem 4b - Tangent Vector (@ u = 0.75) = [-0.56, 2.94, 0.69]</w:t>
      </w:r>
    </w:p>
    <w:p w14:paraId="60C827B2" w14:textId="3FEE2C86" w:rsidR="009A6A6D" w:rsidRPr="009A34FD" w:rsidRDefault="009A6A6D" w:rsidP="009A34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Problem 4b - Tangent Vector (@ u = 1.00) = [-4.00, 8.00, 4.00]</w:t>
      </w:r>
    </w:p>
    <w:p w14:paraId="169B02B3" w14:textId="3C17A8F9" w:rsidR="009A6A6D" w:rsidRDefault="009A6A6D" w:rsidP="009A6A6D">
      <w:pPr>
        <w:jc w:val="center"/>
      </w:pPr>
    </w:p>
    <w:p w14:paraId="66CB6F13" w14:textId="6C104400" w:rsidR="009A34FD" w:rsidRPr="009A34FD" w:rsidRDefault="009A34FD" w:rsidP="009A34FD">
      <w:pPr>
        <w:jc w:val="both"/>
        <w:rPr>
          <w:rFonts w:ascii="Times New Roman" w:hAnsi="Times New Roman" w:cs="Times New Roman"/>
          <w:noProof/>
        </w:rPr>
      </w:pPr>
    </w:p>
    <w:p w14:paraId="7F924227" w14:textId="20006183" w:rsidR="009A34FD" w:rsidRPr="00C611C4" w:rsidRDefault="00C611C4" w:rsidP="00C611C4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(c) </w:t>
      </w:r>
      <w:r w:rsidR="009A34FD" w:rsidRPr="00C611C4">
        <w:rPr>
          <w:rFonts w:ascii="Times New Roman" w:hAnsi="Times New Roman" w:cs="Times New Roman"/>
        </w:rPr>
        <w:t>For the curve in (b), change the coordinates of point B to (0, 5, -2) and plot this curve along with the curve from (b) using MATLAB. Explain whether this change affects the shape of the curve locally or globally.</w:t>
      </w:r>
    </w:p>
    <w:p w14:paraId="44406A47" w14:textId="75DC69F1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0B8EC55E" w14:textId="04F41325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4D1EBB0" w14:textId="228F1EBA" w:rsidR="00C611C4" w:rsidRDefault="00C611C4" w:rsidP="00C611C4">
      <w:pPr>
        <w:jc w:val="both"/>
        <w:rPr>
          <w:rFonts w:ascii="Times New Roman" w:hAnsi="Times New Roman" w:cs="Times New Roman"/>
        </w:rPr>
      </w:pPr>
      <w:r w:rsidRPr="00C611C4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37D3B654" wp14:editId="07AD8245">
            <wp:simplePos x="0" y="0"/>
            <wp:positionH relativeFrom="margin">
              <wp:posOffset>266700</wp:posOffset>
            </wp:positionH>
            <wp:positionV relativeFrom="paragraph">
              <wp:posOffset>15240</wp:posOffset>
            </wp:positionV>
            <wp:extent cx="5684194" cy="30194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98" cy="3022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B9CDB" w14:textId="1B06FCE3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480926F" w14:textId="21151CCC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1CBC1395" w14:textId="3422C75F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40AAC134" w14:textId="71C2CEEA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5988DDD8" w14:textId="0C9D6E95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0EA8010E" w14:textId="684A6A5D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09DF56F1" w14:textId="58171744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08E482FE" w14:textId="41820458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33ED750B" w14:textId="37AFEF01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7370C231" w14:textId="47D6C0EB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14B3DF99" w14:textId="5395BD75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32921948" w14:textId="29E0A896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2AB05CA2" w14:textId="4ADE7A08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53FC742D" w14:textId="1701B213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37194092" w14:textId="5ECEE752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428D1D2A" w14:textId="3AA4AF12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5ADD2512" w14:textId="46195961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4E37964D" w14:textId="77777777" w:rsidR="00C611C4" w:rsidRDefault="00C611C4" w:rsidP="00C611C4">
      <w:pPr>
        <w:jc w:val="center"/>
        <w:rPr>
          <w:rFonts w:ascii="Times New Roman" w:hAnsi="Times New Roman" w:cs="Times New Roman"/>
          <w:b/>
        </w:rPr>
      </w:pPr>
    </w:p>
    <w:p w14:paraId="29DA3E9F" w14:textId="67E819ED" w:rsidR="00C611C4" w:rsidRPr="009A34FD" w:rsidRDefault="00C611C4" w:rsidP="00C611C4">
      <w:pPr>
        <w:jc w:val="center"/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Figure 4.</w:t>
      </w:r>
      <w:r>
        <w:rPr>
          <w:rFonts w:ascii="Times New Roman" w:hAnsi="Times New Roman" w:cs="Times New Roman"/>
          <w:b/>
        </w:rPr>
        <w:t>3</w:t>
      </w:r>
      <w:r w:rsidRPr="009A34FD">
        <w:rPr>
          <w:rFonts w:ascii="Times New Roman" w:hAnsi="Times New Roman" w:cs="Times New Roman"/>
          <w:b/>
        </w:rPr>
        <w:t xml:space="preserve"> Bezier Curve Plot (n=4)</w:t>
      </w:r>
    </w:p>
    <w:p w14:paraId="6F87C096" w14:textId="4F2F4528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37CEB8B" w14:textId="77777777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4285B28E" w14:textId="1E1FB95F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42172570" w14:textId="0D040ECF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FB8DBDC" w14:textId="21D77DC3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300589C" w14:textId="1F545069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009D89AA" w14:textId="36B6F71B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24329111" w14:textId="42F3F857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248B002B" w14:textId="266B5674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7AA20AC6" w14:textId="77777777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19F9327F" w14:textId="0812F19B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59CB7503" w14:textId="6E8CC32F" w:rsidR="00C611C4" w:rsidRDefault="00C611C4" w:rsidP="00C611C4">
      <w:pPr>
        <w:jc w:val="both"/>
        <w:rPr>
          <w:rFonts w:ascii="Times New Roman" w:hAnsi="Times New Roman" w:cs="Times New Roman"/>
        </w:rPr>
      </w:pPr>
      <w:r w:rsidRPr="009A6A6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407A54" wp14:editId="704D1040">
            <wp:simplePos x="0" y="0"/>
            <wp:positionH relativeFrom="margin">
              <wp:align>center</wp:align>
            </wp:positionH>
            <wp:positionV relativeFrom="paragraph">
              <wp:posOffset>-108585</wp:posOffset>
            </wp:positionV>
            <wp:extent cx="6304166" cy="3486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6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7801B" w14:textId="142B8683" w:rsidR="00C611C4" w:rsidRDefault="00C611C4" w:rsidP="00C611C4">
      <w:pPr>
        <w:jc w:val="both"/>
        <w:rPr>
          <w:rFonts w:ascii="Times New Roman" w:hAnsi="Times New Roman" w:cs="Times New Roman"/>
        </w:rPr>
      </w:pPr>
    </w:p>
    <w:p w14:paraId="6519A475" w14:textId="0048317C" w:rsidR="00C611C4" w:rsidRPr="00C611C4" w:rsidRDefault="00C611C4" w:rsidP="00C611C4">
      <w:pPr>
        <w:jc w:val="both"/>
        <w:rPr>
          <w:rFonts w:ascii="Times New Roman" w:hAnsi="Times New Roman" w:cs="Times New Roman"/>
        </w:rPr>
      </w:pPr>
    </w:p>
    <w:p w14:paraId="1CF2B686" w14:textId="64781A10" w:rsidR="009A34FD" w:rsidRDefault="009A34FD" w:rsidP="009A6A6D">
      <w:pPr>
        <w:jc w:val="center"/>
      </w:pPr>
    </w:p>
    <w:p w14:paraId="0A5DA9E7" w14:textId="3C3DCE23" w:rsidR="009A34FD" w:rsidRDefault="009A34FD" w:rsidP="009A6A6D">
      <w:pPr>
        <w:jc w:val="center"/>
      </w:pPr>
    </w:p>
    <w:p w14:paraId="62562A37" w14:textId="2DB00D03" w:rsidR="009A34FD" w:rsidRDefault="009A34FD" w:rsidP="009A6A6D">
      <w:pPr>
        <w:jc w:val="center"/>
      </w:pPr>
    </w:p>
    <w:p w14:paraId="3D2D7059" w14:textId="6DECB40B" w:rsidR="009A34FD" w:rsidRDefault="009A34FD" w:rsidP="009A6A6D">
      <w:pPr>
        <w:jc w:val="center"/>
      </w:pPr>
    </w:p>
    <w:p w14:paraId="131ED5C6" w14:textId="6BADFAC3" w:rsidR="009A6A6D" w:rsidRDefault="009A6A6D" w:rsidP="009A6A6D">
      <w:pPr>
        <w:jc w:val="center"/>
      </w:pPr>
    </w:p>
    <w:p w14:paraId="300CA0FA" w14:textId="5881C1AC" w:rsidR="009A34FD" w:rsidRDefault="009A34FD" w:rsidP="009A6A6D">
      <w:pPr>
        <w:jc w:val="center"/>
      </w:pPr>
    </w:p>
    <w:p w14:paraId="77DBC371" w14:textId="77777777" w:rsidR="00FA0B34" w:rsidRDefault="00FA0B34" w:rsidP="009A34FD">
      <w:pPr>
        <w:jc w:val="center"/>
      </w:pPr>
    </w:p>
    <w:p w14:paraId="3F57ED53" w14:textId="77777777" w:rsidR="00FA0B34" w:rsidRDefault="00FA0B34" w:rsidP="009A34FD">
      <w:pPr>
        <w:jc w:val="center"/>
      </w:pPr>
    </w:p>
    <w:p w14:paraId="2C5D25E8" w14:textId="77777777" w:rsidR="00FA0B34" w:rsidRDefault="00FA0B34" w:rsidP="009A34FD">
      <w:pPr>
        <w:jc w:val="center"/>
      </w:pPr>
    </w:p>
    <w:p w14:paraId="3D037AF3" w14:textId="13078B4E" w:rsidR="00FA0B34" w:rsidRDefault="00FA0B34" w:rsidP="009A34FD">
      <w:pPr>
        <w:jc w:val="center"/>
      </w:pPr>
    </w:p>
    <w:p w14:paraId="4924025B" w14:textId="346B62C8" w:rsidR="00FA0B34" w:rsidRDefault="00FA0B34" w:rsidP="009A34FD">
      <w:pPr>
        <w:jc w:val="center"/>
      </w:pPr>
    </w:p>
    <w:p w14:paraId="6565AB29" w14:textId="66CDAA07" w:rsidR="00FA0B34" w:rsidRDefault="00FA0B34" w:rsidP="009A34FD">
      <w:pPr>
        <w:jc w:val="center"/>
      </w:pPr>
    </w:p>
    <w:p w14:paraId="07BAFA19" w14:textId="3109EC37" w:rsidR="00FA0B34" w:rsidRDefault="00FA0B34" w:rsidP="009A34FD">
      <w:pPr>
        <w:jc w:val="center"/>
      </w:pPr>
    </w:p>
    <w:p w14:paraId="01C166A3" w14:textId="52025302" w:rsidR="00FA0B34" w:rsidRDefault="00FA0B34" w:rsidP="009A34FD">
      <w:pPr>
        <w:jc w:val="center"/>
      </w:pPr>
    </w:p>
    <w:p w14:paraId="3C463C97" w14:textId="0824288D" w:rsidR="00FA0B34" w:rsidRDefault="00FA0B34" w:rsidP="009A34FD">
      <w:pPr>
        <w:jc w:val="center"/>
      </w:pPr>
    </w:p>
    <w:p w14:paraId="49562298" w14:textId="3D60B4F9" w:rsidR="00FA0B34" w:rsidRDefault="00FA0B34" w:rsidP="00C611C4">
      <w:pPr>
        <w:rPr>
          <w:rFonts w:ascii="Times New Roman" w:hAnsi="Times New Roman" w:cs="Times New Roman"/>
          <w:b/>
        </w:rPr>
      </w:pPr>
    </w:p>
    <w:p w14:paraId="73F041BA" w14:textId="74ADF7C2" w:rsidR="00FA0B34" w:rsidRPr="009A34FD" w:rsidRDefault="00FA0B34" w:rsidP="00FA0B34">
      <w:pPr>
        <w:jc w:val="center"/>
        <w:rPr>
          <w:rFonts w:ascii="Times New Roman" w:hAnsi="Times New Roman" w:cs="Times New Roman"/>
          <w:b/>
        </w:rPr>
      </w:pPr>
      <w:r w:rsidRPr="009A34FD">
        <w:rPr>
          <w:rFonts w:ascii="Times New Roman" w:hAnsi="Times New Roman" w:cs="Times New Roman"/>
          <w:b/>
        </w:rPr>
        <w:t>Figure 4.</w:t>
      </w:r>
      <w:r w:rsidR="007E59DA">
        <w:rPr>
          <w:rFonts w:ascii="Times New Roman" w:hAnsi="Times New Roman" w:cs="Times New Roman"/>
          <w:b/>
        </w:rPr>
        <w:t>3</w:t>
      </w:r>
      <w:r w:rsidRPr="009A34FD">
        <w:rPr>
          <w:rFonts w:ascii="Times New Roman" w:hAnsi="Times New Roman" w:cs="Times New Roman"/>
          <w:b/>
        </w:rPr>
        <w:t xml:space="preserve"> </w:t>
      </w:r>
      <w:r w:rsidR="00C611C4">
        <w:rPr>
          <w:rFonts w:ascii="Times New Roman" w:hAnsi="Times New Roman" w:cs="Times New Roman"/>
          <w:b/>
        </w:rPr>
        <w:t xml:space="preserve">Bezier Curve Plot (n=4) </w:t>
      </w:r>
    </w:p>
    <w:p w14:paraId="6A1F10F4" w14:textId="33D6A4D4" w:rsidR="00FA0B34" w:rsidRDefault="00FA0B34" w:rsidP="009A34FD">
      <w:pPr>
        <w:jc w:val="center"/>
      </w:pPr>
    </w:p>
    <w:p w14:paraId="039D8B60" w14:textId="4C7E38D9" w:rsidR="00FA0B34" w:rsidRDefault="00C611C4" w:rsidP="009A34FD">
      <w:pPr>
        <w:jc w:val="center"/>
      </w:pPr>
      <w:r w:rsidRPr="00C611C4">
        <w:drawing>
          <wp:anchor distT="0" distB="0" distL="114300" distR="114300" simplePos="0" relativeHeight="251667456" behindDoc="0" locked="0" layoutInCell="1" allowOverlap="1" wp14:anchorId="07A22278" wp14:editId="2157C2E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1699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A62F3" w14:textId="5D5EBB08" w:rsidR="00FA0B34" w:rsidRDefault="00FA0B34" w:rsidP="009A34FD">
      <w:pPr>
        <w:jc w:val="center"/>
      </w:pPr>
    </w:p>
    <w:p w14:paraId="1E8289D3" w14:textId="3A1A1356" w:rsidR="00FA0B34" w:rsidRDefault="00FA0B34" w:rsidP="009A34FD">
      <w:pPr>
        <w:jc w:val="center"/>
      </w:pPr>
    </w:p>
    <w:p w14:paraId="1DB16858" w14:textId="77777777" w:rsidR="00FA0B34" w:rsidRDefault="00FA0B34" w:rsidP="009A34FD">
      <w:pPr>
        <w:jc w:val="center"/>
      </w:pPr>
    </w:p>
    <w:p w14:paraId="324C0C68" w14:textId="77777777" w:rsidR="00FA0B34" w:rsidRDefault="00FA0B34" w:rsidP="009A34FD">
      <w:pPr>
        <w:jc w:val="center"/>
      </w:pPr>
    </w:p>
    <w:p w14:paraId="43F75F43" w14:textId="77777777" w:rsidR="00FA0B34" w:rsidRDefault="00FA0B34" w:rsidP="009A34FD">
      <w:pPr>
        <w:jc w:val="center"/>
      </w:pPr>
    </w:p>
    <w:p w14:paraId="35D2F5D1" w14:textId="77777777" w:rsidR="00FA0B34" w:rsidRDefault="00FA0B34" w:rsidP="009A34FD">
      <w:pPr>
        <w:jc w:val="center"/>
      </w:pPr>
    </w:p>
    <w:p w14:paraId="54E1AF76" w14:textId="77777777" w:rsidR="00FA0B34" w:rsidRDefault="00FA0B34" w:rsidP="009A34FD">
      <w:pPr>
        <w:jc w:val="center"/>
      </w:pPr>
    </w:p>
    <w:p w14:paraId="52A3B71D" w14:textId="77777777" w:rsidR="00FA0B34" w:rsidRDefault="00FA0B34" w:rsidP="009A34FD">
      <w:pPr>
        <w:jc w:val="center"/>
      </w:pPr>
    </w:p>
    <w:p w14:paraId="48E77C7A" w14:textId="77777777" w:rsidR="00FA0B34" w:rsidRDefault="00FA0B34" w:rsidP="009A34FD">
      <w:pPr>
        <w:jc w:val="center"/>
      </w:pPr>
    </w:p>
    <w:p w14:paraId="3BA6B8FB" w14:textId="77777777" w:rsidR="00FA0B34" w:rsidRDefault="00FA0B34" w:rsidP="009A34FD">
      <w:pPr>
        <w:jc w:val="center"/>
      </w:pPr>
    </w:p>
    <w:p w14:paraId="2F8BD6AE" w14:textId="77777777" w:rsidR="00FA0B34" w:rsidRDefault="00FA0B34" w:rsidP="009A34FD">
      <w:pPr>
        <w:jc w:val="center"/>
      </w:pPr>
    </w:p>
    <w:p w14:paraId="76BD5659" w14:textId="5F67CEC8" w:rsidR="00FA0B34" w:rsidRDefault="00FA0B34" w:rsidP="009A34FD">
      <w:pPr>
        <w:jc w:val="center"/>
      </w:pPr>
    </w:p>
    <w:p w14:paraId="2C74AD98" w14:textId="55762C79" w:rsidR="00C611C4" w:rsidRDefault="00C611C4" w:rsidP="009A34FD">
      <w:pPr>
        <w:jc w:val="center"/>
      </w:pPr>
    </w:p>
    <w:p w14:paraId="3194FC38" w14:textId="3B9CB727" w:rsidR="00C611C4" w:rsidRDefault="00C611C4" w:rsidP="009A34FD">
      <w:pPr>
        <w:jc w:val="center"/>
      </w:pPr>
    </w:p>
    <w:p w14:paraId="062B1F99" w14:textId="3F67EE8C" w:rsidR="00C611C4" w:rsidRDefault="00C611C4" w:rsidP="009A34FD">
      <w:pPr>
        <w:jc w:val="center"/>
      </w:pPr>
    </w:p>
    <w:p w14:paraId="11375305" w14:textId="12789859" w:rsidR="00C611C4" w:rsidRDefault="00C611C4" w:rsidP="009A34FD">
      <w:pPr>
        <w:jc w:val="center"/>
      </w:pPr>
    </w:p>
    <w:p w14:paraId="2ADE8DC6" w14:textId="77777777" w:rsidR="00C611C4" w:rsidRDefault="00C611C4" w:rsidP="009A34FD">
      <w:pPr>
        <w:jc w:val="center"/>
      </w:pPr>
    </w:p>
    <w:p w14:paraId="735B7B4C" w14:textId="77777777" w:rsidR="00C611C4" w:rsidRDefault="00C611C4" w:rsidP="009A34FD">
      <w:pPr>
        <w:jc w:val="center"/>
      </w:pPr>
    </w:p>
    <w:p w14:paraId="37794448" w14:textId="2CCE10CF" w:rsidR="00C611C4" w:rsidRPr="00C611C4" w:rsidRDefault="00C611C4" w:rsidP="009A34FD">
      <w:pPr>
        <w:jc w:val="center"/>
        <w:rPr>
          <w:rFonts w:ascii="Times New Roman" w:hAnsi="Times New Roman" w:cs="Times New Roman"/>
          <w:b/>
        </w:rPr>
      </w:pPr>
      <w:r w:rsidRPr="00C611C4">
        <w:rPr>
          <w:rFonts w:ascii="Times New Roman" w:hAnsi="Times New Roman" w:cs="Times New Roman"/>
          <w:b/>
        </w:rPr>
        <w:t xml:space="preserve">Figure 4.4 Combined Plot </w:t>
      </w:r>
    </w:p>
    <w:p w14:paraId="36C46EF0" w14:textId="28E0BA71" w:rsidR="00C611C4" w:rsidRDefault="00C611C4" w:rsidP="009A34FD">
      <w:pPr>
        <w:jc w:val="center"/>
      </w:pPr>
    </w:p>
    <w:p w14:paraId="505D3EF1" w14:textId="77777777" w:rsidR="00C611C4" w:rsidRDefault="00C611C4" w:rsidP="009A34FD">
      <w:pPr>
        <w:jc w:val="center"/>
      </w:pPr>
    </w:p>
    <w:p w14:paraId="76291F66" w14:textId="67C76089" w:rsidR="009A34FD" w:rsidRPr="00C611C4" w:rsidRDefault="009A6A6D" w:rsidP="00C611C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</w:rPr>
      </w:pPr>
      <w:r w:rsidRPr="00C611C4">
        <w:rPr>
          <w:rFonts w:ascii="Times New Roman" w:hAnsi="Times New Roman" w:cs="Times New Roman"/>
          <w:b/>
        </w:rPr>
        <w:lastRenderedPageBreak/>
        <w:t xml:space="preserve">Problem 4c </w:t>
      </w:r>
      <w:r w:rsidR="00C611C4" w:rsidRPr="00C611C4">
        <w:rPr>
          <w:rFonts w:ascii="Times New Roman" w:hAnsi="Times New Roman" w:cs="Times New Roman"/>
          <w:b/>
        </w:rPr>
        <w:t>–</w:t>
      </w:r>
      <w:r w:rsidRPr="00C611C4">
        <w:rPr>
          <w:rFonts w:ascii="Times New Roman" w:hAnsi="Times New Roman" w:cs="Times New Roman"/>
          <w:b/>
        </w:rPr>
        <w:t xml:space="preserve"> </w:t>
      </w:r>
      <w:r w:rsidR="00C611C4" w:rsidRPr="00C611C4">
        <w:rPr>
          <w:rFonts w:ascii="Times New Roman" w:hAnsi="Times New Roman" w:cs="Times New Roman"/>
          <w:b/>
        </w:rPr>
        <w:t xml:space="preserve">This curve affects globally, as it is a Bezier Curve. 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There is </w:t>
      </w:r>
      <w:r w:rsidR="00C611C4" w:rsidRPr="00C611C4">
        <w:rPr>
          <w:rFonts w:ascii="Times New Roman" w:hAnsi="Times New Roman" w:cs="Times New Roman"/>
          <w:b/>
          <w:i/>
          <w:iCs/>
          <w:color w:val="000000"/>
        </w:rPr>
        <w:t>no local control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of this shape modification. Every point on the curve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>move whenever any interior control point is moved. This property can also be observed in the image</w:t>
      </w:r>
      <w:r w:rsidR="000008CE">
        <w:rPr>
          <w:rFonts w:ascii="Times New Roman" w:hAnsi="Times New Roman" w:cs="Times New Roman"/>
          <w:b/>
          <w:color w:val="000000"/>
          <w:shd w:val="clear" w:color="auto" w:fill="FFFFFF"/>
        </w:rPr>
        <w:t>s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shown</w:t>
      </w:r>
      <w:r w:rsidR="00C611C4" w:rsidRPr="00C611C4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above. </w:t>
      </w:r>
    </w:p>
    <w:p w14:paraId="6ED315FA" w14:textId="3AE64E34" w:rsidR="009A34FD" w:rsidRDefault="009A34FD" w:rsidP="00C611C4">
      <w:pPr>
        <w:jc w:val="both"/>
      </w:pPr>
    </w:p>
    <w:p w14:paraId="7B19403D" w14:textId="4D53EC4E" w:rsidR="009A34FD" w:rsidRDefault="009A34FD" w:rsidP="00C611C4">
      <w:pPr>
        <w:jc w:val="both"/>
      </w:pPr>
    </w:p>
    <w:p w14:paraId="433B5C04" w14:textId="3DB95CC4" w:rsidR="009A34FD" w:rsidRDefault="009A34FD" w:rsidP="009A34FD"/>
    <w:p w14:paraId="59FDF988" w14:textId="7727F999" w:rsidR="00FA0B34" w:rsidRPr="00C611C4" w:rsidRDefault="00C611C4" w:rsidP="00C611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C611C4">
        <w:rPr>
          <w:rFonts w:ascii="Times New Roman" w:hAnsi="Times New Roman" w:cs="Times New Roman"/>
          <w:b/>
        </w:rPr>
        <w:t>Problem 5</w:t>
      </w:r>
    </w:p>
    <w:p w14:paraId="57A778BD" w14:textId="567A68D0" w:rsidR="00C611C4" w:rsidRDefault="00C611C4" w:rsidP="00C611C4"/>
    <w:p w14:paraId="5641E5E2" w14:textId="5A5B6242" w:rsidR="00FA0B34" w:rsidRPr="00C611C4" w:rsidRDefault="00C611C4" w:rsidP="00C611C4">
      <w:pPr>
        <w:jc w:val="both"/>
        <w:rPr>
          <w:rFonts w:ascii="Times New Roman" w:hAnsi="Times New Roman" w:cs="Times New Roman"/>
        </w:rPr>
      </w:pPr>
      <w:r w:rsidRPr="00C611C4">
        <w:rPr>
          <w:rFonts w:ascii="Times New Roman" w:hAnsi="Times New Roman" w:cs="Times New Roman"/>
        </w:rPr>
        <w:t>Determine a Bezier curve of degree 3 that approximates a quarter circle centered at (0, 0). The end points of the quarter are (0, 5) at u=0 and (-5, 0) at u=1. Ensure that the curve passes through the exact quarter circle at u=0.5. Plot the generated Bezier curve using MATLAB. Calculate the radial error of the Bezier curve at u=0.25 and u=0.75. Also determine the maximum radial deviation and the corresponding u value of the curve from the ideal circle.</w:t>
      </w:r>
    </w:p>
    <w:p w14:paraId="27C798B4" w14:textId="65D240CC" w:rsidR="00FA0B34" w:rsidRPr="00C611C4" w:rsidRDefault="00830786" w:rsidP="00C611C4">
      <w:pPr>
        <w:jc w:val="both"/>
        <w:rPr>
          <w:rFonts w:ascii="Times New Roman" w:hAnsi="Times New Roman" w:cs="Times New Roman"/>
        </w:rPr>
      </w:pPr>
      <w:r w:rsidRPr="009A6A6D">
        <w:rPr>
          <w:noProof/>
        </w:rPr>
        <w:drawing>
          <wp:anchor distT="0" distB="0" distL="114300" distR="114300" simplePos="0" relativeHeight="251668480" behindDoc="0" locked="0" layoutInCell="1" allowOverlap="1" wp14:anchorId="416BC0AE" wp14:editId="4E0CCA98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4635500" cy="34766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70029" w14:textId="0BFF8D09" w:rsidR="00FA0B34" w:rsidRPr="00C611C4" w:rsidRDefault="00FA0B34" w:rsidP="00C611C4">
      <w:pPr>
        <w:jc w:val="both"/>
        <w:rPr>
          <w:rFonts w:ascii="Times New Roman" w:hAnsi="Times New Roman" w:cs="Times New Roman"/>
        </w:rPr>
      </w:pPr>
    </w:p>
    <w:p w14:paraId="3B44460A" w14:textId="5B5E67D7" w:rsidR="00FA0B34" w:rsidRDefault="00FA0B34" w:rsidP="009A34FD"/>
    <w:p w14:paraId="39251207" w14:textId="375E8C96" w:rsidR="00FA0B34" w:rsidRDefault="00FA0B34" w:rsidP="009A34FD"/>
    <w:p w14:paraId="2A46AA8D" w14:textId="0D1C92D8" w:rsidR="00FA0B34" w:rsidRDefault="00FA0B34" w:rsidP="009A34FD"/>
    <w:p w14:paraId="3137480F" w14:textId="30D43BE5" w:rsidR="00FA0B34" w:rsidRDefault="00FA0B34" w:rsidP="009A34FD"/>
    <w:p w14:paraId="590A8EDD" w14:textId="414F49FE" w:rsidR="00FA0B34" w:rsidRDefault="00FA0B34" w:rsidP="009A34FD"/>
    <w:p w14:paraId="710E5C7E" w14:textId="25622739" w:rsidR="009A6A6D" w:rsidRDefault="009A6A6D" w:rsidP="009A6A6D">
      <w:pPr>
        <w:pStyle w:val="ListParagraph"/>
        <w:jc w:val="center"/>
      </w:pPr>
    </w:p>
    <w:p w14:paraId="5600D77C" w14:textId="77777777" w:rsidR="00830786" w:rsidRDefault="00830786" w:rsidP="009A6A6D">
      <w:pPr>
        <w:pStyle w:val="ListParagraph"/>
        <w:jc w:val="center"/>
      </w:pPr>
    </w:p>
    <w:p w14:paraId="31E3B203" w14:textId="77777777" w:rsidR="00830786" w:rsidRDefault="00830786" w:rsidP="009A6A6D">
      <w:pPr>
        <w:pStyle w:val="ListParagraph"/>
        <w:jc w:val="center"/>
      </w:pPr>
    </w:p>
    <w:p w14:paraId="7B80E583" w14:textId="77777777" w:rsidR="00830786" w:rsidRDefault="00830786" w:rsidP="009A6A6D">
      <w:pPr>
        <w:pStyle w:val="ListParagraph"/>
        <w:jc w:val="center"/>
      </w:pPr>
    </w:p>
    <w:p w14:paraId="46FA6C7B" w14:textId="77777777" w:rsidR="00830786" w:rsidRDefault="00830786" w:rsidP="009A6A6D">
      <w:pPr>
        <w:pStyle w:val="ListParagraph"/>
        <w:jc w:val="center"/>
      </w:pPr>
    </w:p>
    <w:p w14:paraId="49EAC177" w14:textId="77777777" w:rsidR="00830786" w:rsidRDefault="00830786" w:rsidP="009A6A6D">
      <w:pPr>
        <w:pStyle w:val="ListParagraph"/>
        <w:jc w:val="center"/>
      </w:pPr>
    </w:p>
    <w:p w14:paraId="5B654710" w14:textId="77777777" w:rsidR="00830786" w:rsidRDefault="00830786" w:rsidP="009A6A6D">
      <w:pPr>
        <w:pStyle w:val="ListParagraph"/>
        <w:jc w:val="center"/>
      </w:pPr>
    </w:p>
    <w:p w14:paraId="37E4AD35" w14:textId="77777777" w:rsidR="00830786" w:rsidRDefault="00830786" w:rsidP="009A6A6D">
      <w:pPr>
        <w:pStyle w:val="ListParagraph"/>
        <w:jc w:val="center"/>
      </w:pPr>
    </w:p>
    <w:p w14:paraId="4E223FA0" w14:textId="77777777" w:rsidR="00830786" w:rsidRDefault="00830786" w:rsidP="009A6A6D">
      <w:pPr>
        <w:pStyle w:val="ListParagraph"/>
        <w:jc w:val="center"/>
      </w:pPr>
    </w:p>
    <w:p w14:paraId="14B7ABF6" w14:textId="77777777" w:rsidR="00830786" w:rsidRDefault="00830786" w:rsidP="009A6A6D">
      <w:pPr>
        <w:pStyle w:val="ListParagraph"/>
        <w:jc w:val="center"/>
      </w:pPr>
    </w:p>
    <w:p w14:paraId="4B4D5445" w14:textId="77777777" w:rsidR="00830786" w:rsidRDefault="00830786" w:rsidP="009A6A6D">
      <w:pPr>
        <w:pStyle w:val="ListParagraph"/>
        <w:jc w:val="center"/>
      </w:pPr>
    </w:p>
    <w:p w14:paraId="59404E15" w14:textId="3A1EA305" w:rsidR="00830786" w:rsidRDefault="00830786" w:rsidP="00830786"/>
    <w:p w14:paraId="12D5407D" w14:textId="6DE3B79F" w:rsidR="00830786" w:rsidRPr="00830786" w:rsidRDefault="00830786" w:rsidP="009A6A6D">
      <w:pPr>
        <w:pStyle w:val="ListParagraph"/>
        <w:jc w:val="center"/>
        <w:rPr>
          <w:rFonts w:ascii="Times New Roman" w:hAnsi="Times New Roman" w:cs="Times New Roman"/>
          <w:b/>
        </w:rPr>
      </w:pPr>
    </w:p>
    <w:p w14:paraId="54084C31" w14:textId="382FD3E1" w:rsidR="00830786" w:rsidRPr="00830786" w:rsidRDefault="00830786" w:rsidP="009A6A6D">
      <w:pPr>
        <w:pStyle w:val="ListParagraph"/>
        <w:jc w:val="center"/>
        <w:rPr>
          <w:rFonts w:ascii="Times New Roman" w:hAnsi="Times New Roman" w:cs="Times New Roman"/>
          <w:b/>
        </w:rPr>
      </w:pPr>
      <w:r w:rsidRPr="00830786">
        <w:rPr>
          <w:rFonts w:ascii="Times New Roman" w:hAnsi="Times New Roman" w:cs="Times New Roman"/>
          <w:b/>
        </w:rPr>
        <w:t xml:space="preserve">Figure 5.1 Bezier Curve plot </w:t>
      </w:r>
    </w:p>
    <w:p w14:paraId="3FC85998" w14:textId="0421FAB5" w:rsidR="00830786" w:rsidRDefault="00830786" w:rsidP="009A6A6D">
      <w:pPr>
        <w:pStyle w:val="ListParagraph"/>
        <w:jc w:val="center"/>
      </w:pPr>
    </w:p>
    <w:p w14:paraId="269BA71B" w14:textId="0B166AC4" w:rsidR="00830786" w:rsidRPr="00830786" w:rsidRDefault="00830786" w:rsidP="008307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30786">
        <w:rPr>
          <w:rFonts w:ascii="Times New Roman" w:hAnsi="Times New Roman" w:cs="Times New Roman"/>
          <w:b/>
        </w:rPr>
        <w:t xml:space="preserve">Using MATLAB, radial error of Bezier Curve at </w:t>
      </w:r>
      <w:r w:rsidRPr="00830786">
        <w:rPr>
          <w:rFonts w:ascii="Times New Roman" w:hAnsi="Times New Roman" w:cs="Times New Roman"/>
          <w:b/>
        </w:rPr>
        <w:t>u=0.25 and u=0.75</w:t>
      </w:r>
      <w:r w:rsidRPr="00830786">
        <w:rPr>
          <w:rFonts w:ascii="Times New Roman" w:hAnsi="Times New Roman" w:cs="Times New Roman"/>
          <w:b/>
        </w:rPr>
        <w:t xml:space="preserve">. </w:t>
      </w:r>
    </w:p>
    <w:p w14:paraId="41EB2E77" w14:textId="77777777" w:rsidR="00830786" w:rsidRDefault="00830786" w:rsidP="009A6A6D">
      <w:pPr>
        <w:pStyle w:val="ListParagraph"/>
        <w:jc w:val="center"/>
      </w:pPr>
    </w:p>
    <w:p w14:paraId="4F1A1FE8" w14:textId="13006FFF" w:rsidR="009A6A6D" w:rsidRPr="00830786" w:rsidRDefault="009A6A6D" w:rsidP="008307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830786">
        <w:rPr>
          <w:rFonts w:ascii="Times New Roman" w:hAnsi="Times New Roman" w:cs="Times New Roman"/>
          <w:b/>
        </w:rPr>
        <w:t>Problem 5 - Radial Error (@ u = 0.25) = 0.00124</w:t>
      </w:r>
    </w:p>
    <w:p w14:paraId="71F94D89" w14:textId="2344ABCF" w:rsidR="009A6A6D" w:rsidRDefault="009A6A6D" w:rsidP="008307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830786">
        <w:rPr>
          <w:rFonts w:ascii="Times New Roman" w:hAnsi="Times New Roman" w:cs="Times New Roman"/>
          <w:b/>
        </w:rPr>
        <w:t>Problem 5 - Radial Error (@ u = 0.75) = 0.00108</w:t>
      </w:r>
    </w:p>
    <w:p w14:paraId="1C7FF9C5" w14:textId="333D225D" w:rsidR="00830786" w:rsidRDefault="00830786" w:rsidP="00830786">
      <w:pPr>
        <w:rPr>
          <w:rFonts w:ascii="Times New Roman" w:hAnsi="Times New Roman" w:cs="Times New Roman"/>
          <w:b/>
        </w:rPr>
      </w:pPr>
    </w:p>
    <w:p w14:paraId="4B5C1397" w14:textId="45E95D91" w:rsidR="00830786" w:rsidRDefault="00830786" w:rsidP="00830786">
      <w:pPr>
        <w:rPr>
          <w:rFonts w:ascii="Times New Roman" w:hAnsi="Times New Roman" w:cs="Times New Roman"/>
          <w:b/>
        </w:rPr>
      </w:pPr>
    </w:p>
    <w:p w14:paraId="24B76ED3" w14:textId="2C2364C1" w:rsidR="00830786" w:rsidRDefault="00830786" w:rsidP="00830786">
      <w:pPr>
        <w:rPr>
          <w:rFonts w:ascii="Times New Roman" w:hAnsi="Times New Roman" w:cs="Times New Roman"/>
          <w:b/>
        </w:rPr>
      </w:pPr>
    </w:p>
    <w:p w14:paraId="64DCFA41" w14:textId="0C798E05" w:rsidR="00830786" w:rsidRDefault="00830786" w:rsidP="00830786">
      <w:pPr>
        <w:rPr>
          <w:rFonts w:ascii="Times New Roman" w:hAnsi="Times New Roman" w:cs="Times New Roman"/>
          <w:b/>
        </w:rPr>
      </w:pPr>
    </w:p>
    <w:p w14:paraId="2E4A19B4" w14:textId="6BC8D798" w:rsidR="00830786" w:rsidRDefault="00830786" w:rsidP="00830786">
      <w:pPr>
        <w:rPr>
          <w:rFonts w:ascii="Times New Roman" w:hAnsi="Times New Roman" w:cs="Times New Roman"/>
          <w:b/>
        </w:rPr>
      </w:pPr>
    </w:p>
    <w:p w14:paraId="66ED1B87" w14:textId="5A04483D" w:rsidR="00F85897" w:rsidRPr="00F85897" w:rsidRDefault="00F85897" w:rsidP="00F8589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85897">
        <w:rPr>
          <w:rFonts w:ascii="Times New Roman" w:hAnsi="Times New Roman" w:cs="Times New Roman"/>
        </w:rPr>
        <w:lastRenderedPageBreak/>
        <w:t>Determine the maximum radial deviation and the corresponding u value of the curve from the ideal circle.</w:t>
      </w:r>
    </w:p>
    <w:p w14:paraId="36FB4FBD" w14:textId="0C193BC1" w:rsidR="00830786" w:rsidRDefault="00830786" w:rsidP="00830786">
      <w:pPr>
        <w:rPr>
          <w:rFonts w:ascii="Times New Roman" w:hAnsi="Times New Roman" w:cs="Times New Roman"/>
          <w:b/>
        </w:rPr>
      </w:pPr>
    </w:p>
    <w:p w14:paraId="4D5711D6" w14:textId="24C73D2A" w:rsidR="00F85897" w:rsidRDefault="00F85897" w:rsidP="00830786">
      <w:pPr>
        <w:rPr>
          <w:rFonts w:ascii="Times New Roman" w:hAnsi="Times New Roman" w:cs="Times New Roman"/>
          <w:b/>
        </w:rPr>
      </w:pPr>
      <w:r w:rsidRPr="00F85897">
        <w:rPr>
          <w:rFonts w:ascii="Times New Roman" w:hAnsi="Times New Roman" w:cs="Times New Roman"/>
          <w:b/>
        </w:rPr>
        <w:drawing>
          <wp:anchor distT="0" distB="0" distL="114300" distR="114300" simplePos="0" relativeHeight="251669504" behindDoc="0" locked="0" layoutInCell="1" allowOverlap="1" wp14:anchorId="0745509B" wp14:editId="0A822796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6386830" cy="78962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F220" w14:textId="700EBB44" w:rsidR="00F85897" w:rsidRDefault="00F85897" w:rsidP="00830786">
      <w:pPr>
        <w:rPr>
          <w:rFonts w:ascii="Times New Roman" w:hAnsi="Times New Roman" w:cs="Times New Roman"/>
          <w:b/>
        </w:rPr>
      </w:pPr>
    </w:p>
    <w:p w14:paraId="29C0EAB7" w14:textId="68F94685" w:rsidR="00F85897" w:rsidRDefault="00F85897" w:rsidP="00830786">
      <w:pPr>
        <w:rPr>
          <w:rFonts w:ascii="Times New Roman" w:hAnsi="Times New Roman" w:cs="Times New Roman"/>
          <w:b/>
        </w:rPr>
      </w:pPr>
    </w:p>
    <w:p w14:paraId="3E134691" w14:textId="0486F1E2" w:rsidR="00F85897" w:rsidRDefault="00F85897" w:rsidP="00830786">
      <w:pPr>
        <w:rPr>
          <w:rFonts w:ascii="Times New Roman" w:hAnsi="Times New Roman" w:cs="Times New Roman"/>
          <w:b/>
        </w:rPr>
      </w:pPr>
    </w:p>
    <w:p w14:paraId="47FA3056" w14:textId="641D26C9" w:rsidR="00F85897" w:rsidRDefault="00F85897" w:rsidP="00830786">
      <w:pPr>
        <w:rPr>
          <w:rFonts w:ascii="Times New Roman" w:hAnsi="Times New Roman" w:cs="Times New Roman"/>
          <w:b/>
        </w:rPr>
      </w:pPr>
    </w:p>
    <w:p w14:paraId="4D65DB2A" w14:textId="5795B48C" w:rsidR="00F85897" w:rsidRDefault="00F85897" w:rsidP="00830786">
      <w:pPr>
        <w:rPr>
          <w:rFonts w:ascii="Times New Roman" w:hAnsi="Times New Roman" w:cs="Times New Roman"/>
          <w:b/>
        </w:rPr>
      </w:pPr>
    </w:p>
    <w:p w14:paraId="253C33FB" w14:textId="11A2E4DA" w:rsidR="00F85897" w:rsidRDefault="00F85897" w:rsidP="00830786">
      <w:pPr>
        <w:rPr>
          <w:rFonts w:ascii="Times New Roman" w:hAnsi="Times New Roman" w:cs="Times New Roman"/>
          <w:b/>
        </w:rPr>
      </w:pPr>
    </w:p>
    <w:p w14:paraId="3132294E" w14:textId="6C677252" w:rsidR="00F85897" w:rsidRDefault="00F85897" w:rsidP="00830786">
      <w:pPr>
        <w:rPr>
          <w:rFonts w:ascii="Times New Roman" w:hAnsi="Times New Roman" w:cs="Times New Roman"/>
          <w:b/>
        </w:rPr>
      </w:pPr>
    </w:p>
    <w:p w14:paraId="57999D96" w14:textId="3B3F6F9D" w:rsidR="00F85897" w:rsidRDefault="00F85897" w:rsidP="00830786">
      <w:pPr>
        <w:rPr>
          <w:rFonts w:ascii="Times New Roman" w:hAnsi="Times New Roman" w:cs="Times New Roman"/>
          <w:b/>
        </w:rPr>
      </w:pPr>
    </w:p>
    <w:p w14:paraId="0BA9B800" w14:textId="090482F0" w:rsidR="00F85897" w:rsidRDefault="00F85897" w:rsidP="00830786">
      <w:pPr>
        <w:rPr>
          <w:rFonts w:ascii="Times New Roman" w:hAnsi="Times New Roman" w:cs="Times New Roman"/>
          <w:b/>
        </w:rPr>
      </w:pPr>
    </w:p>
    <w:p w14:paraId="0D1FE7BD" w14:textId="1C09FA21" w:rsidR="00F85897" w:rsidRDefault="00F85897" w:rsidP="00830786">
      <w:pPr>
        <w:rPr>
          <w:rFonts w:ascii="Times New Roman" w:hAnsi="Times New Roman" w:cs="Times New Roman"/>
          <w:b/>
        </w:rPr>
      </w:pPr>
    </w:p>
    <w:p w14:paraId="45CD8DDE" w14:textId="79C85B3B" w:rsidR="00F85897" w:rsidRDefault="00F85897" w:rsidP="00830786">
      <w:pPr>
        <w:rPr>
          <w:rFonts w:ascii="Times New Roman" w:hAnsi="Times New Roman" w:cs="Times New Roman"/>
          <w:b/>
        </w:rPr>
      </w:pPr>
    </w:p>
    <w:p w14:paraId="1660E19E" w14:textId="1DBC358E" w:rsidR="00F85897" w:rsidRDefault="00F85897" w:rsidP="00830786">
      <w:pPr>
        <w:rPr>
          <w:rFonts w:ascii="Times New Roman" w:hAnsi="Times New Roman" w:cs="Times New Roman"/>
          <w:b/>
        </w:rPr>
      </w:pPr>
    </w:p>
    <w:p w14:paraId="585F432E" w14:textId="59A11732" w:rsidR="00F85897" w:rsidRDefault="00F85897" w:rsidP="00830786">
      <w:pPr>
        <w:rPr>
          <w:rFonts w:ascii="Times New Roman" w:hAnsi="Times New Roman" w:cs="Times New Roman"/>
          <w:b/>
        </w:rPr>
      </w:pPr>
    </w:p>
    <w:p w14:paraId="1403D10D" w14:textId="7177AB2C" w:rsidR="00F85897" w:rsidRDefault="00F85897" w:rsidP="00830786">
      <w:pPr>
        <w:rPr>
          <w:rFonts w:ascii="Times New Roman" w:hAnsi="Times New Roman" w:cs="Times New Roman"/>
          <w:b/>
        </w:rPr>
      </w:pPr>
    </w:p>
    <w:p w14:paraId="16EEB3D1" w14:textId="5E752414" w:rsidR="00F85897" w:rsidRDefault="00F85897" w:rsidP="00830786">
      <w:pPr>
        <w:rPr>
          <w:rFonts w:ascii="Times New Roman" w:hAnsi="Times New Roman" w:cs="Times New Roman"/>
          <w:b/>
        </w:rPr>
      </w:pPr>
    </w:p>
    <w:p w14:paraId="4EF5F439" w14:textId="4CA70A32" w:rsidR="00F85897" w:rsidRDefault="00F85897" w:rsidP="00830786">
      <w:pPr>
        <w:rPr>
          <w:rFonts w:ascii="Times New Roman" w:hAnsi="Times New Roman" w:cs="Times New Roman"/>
          <w:b/>
        </w:rPr>
      </w:pPr>
    </w:p>
    <w:p w14:paraId="3F3EF1B0" w14:textId="6CCAB863" w:rsidR="00F85897" w:rsidRDefault="00F85897" w:rsidP="00830786">
      <w:pPr>
        <w:rPr>
          <w:rFonts w:ascii="Times New Roman" w:hAnsi="Times New Roman" w:cs="Times New Roman"/>
          <w:b/>
        </w:rPr>
      </w:pPr>
    </w:p>
    <w:p w14:paraId="3810AACC" w14:textId="72751F42" w:rsidR="00F85897" w:rsidRDefault="00F85897" w:rsidP="00830786">
      <w:pPr>
        <w:rPr>
          <w:rFonts w:ascii="Times New Roman" w:hAnsi="Times New Roman" w:cs="Times New Roman"/>
          <w:b/>
        </w:rPr>
      </w:pPr>
    </w:p>
    <w:p w14:paraId="123D2E4D" w14:textId="5025F53F" w:rsidR="00F85897" w:rsidRDefault="00F85897" w:rsidP="00830786">
      <w:pPr>
        <w:rPr>
          <w:rFonts w:ascii="Times New Roman" w:hAnsi="Times New Roman" w:cs="Times New Roman"/>
          <w:b/>
        </w:rPr>
      </w:pPr>
    </w:p>
    <w:p w14:paraId="5B3E5158" w14:textId="00C3868C" w:rsidR="00F85897" w:rsidRDefault="00F85897" w:rsidP="00830786">
      <w:pPr>
        <w:rPr>
          <w:rFonts w:ascii="Times New Roman" w:hAnsi="Times New Roman" w:cs="Times New Roman"/>
          <w:b/>
        </w:rPr>
      </w:pPr>
    </w:p>
    <w:p w14:paraId="680D59B6" w14:textId="63378571" w:rsidR="00F85897" w:rsidRDefault="00F85897" w:rsidP="00830786">
      <w:pPr>
        <w:rPr>
          <w:rFonts w:ascii="Times New Roman" w:hAnsi="Times New Roman" w:cs="Times New Roman"/>
          <w:b/>
        </w:rPr>
      </w:pPr>
    </w:p>
    <w:p w14:paraId="64071BB0" w14:textId="7FBE0E65" w:rsidR="00F85897" w:rsidRDefault="00F85897" w:rsidP="00830786">
      <w:pPr>
        <w:rPr>
          <w:rFonts w:ascii="Times New Roman" w:hAnsi="Times New Roman" w:cs="Times New Roman"/>
          <w:b/>
        </w:rPr>
      </w:pPr>
    </w:p>
    <w:p w14:paraId="393B2244" w14:textId="2C9E61FF" w:rsidR="00F85897" w:rsidRDefault="00F85897" w:rsidP="00830786">
      <w:pPr>
        <w:rPr>
          <w:rFonts w:ascii="Times New Roman" w:hAnsi="Times New Roman" w:cs="Times New Roman"/>
          <w:b/>
        </w:rPr>
      </w:pPr>
    </w:p>
    <w:p w14:paraId="53223E90" w14:textId="63C70CBA" w:rsidR="00F85897" w:rsidRDefault="00F85897" w:rsidP="00830786">
      <w:pPr>
        <w:rPr>
          <w:rFonts w:ascii="Times New Roman" w:hAnsi="Times New Roman" w:cs="Times New Roman"/>
          <w:b/>
        </w:rPr>
      </w:pPr>
    </w:p>
    <w:p w14:paraId="6640236B" w14:textId="459BB6A2" w:rsidR="00F85897" w:rsidRDefault="00F85897" w:rsidP="00830786">
      <w:pPr>
        <w:rPr>
          <w:rFonts w:ascii="Times New Roman" w:hAnsi="Times New Roman" w:cs="Times New Roman"/>
          <w:b/>
        </w:rPr>
      </w:pPr>
    </w:p>
    <w:p w14:paraId="01BA3AE0" w14:textId="60714491" w:rsidR="00F85897" w:rsidRDefault="00F85897" w:rsidP="00830786">
      <w:pPr>
        <w:rPr>
          <w:rFonts w:ascii="Times New Roman" w:hAnsi="Times New Roman" w:cs="Times New Roman"/>
          <w:b/>
        </w:rPr>
      </w:pPr>
    </w:p>
    <w:p w14:paraId="74605A6C" w14:textId="2F79D9B8" w:rsidR="00F85897" w:rsidRDefault="00F85897" w:rsidP="00830786">
      <w:pPr>
        <w:rPr>
          <w:rFonts w:ascii="Times New Roman" w:hAnsi="Times New Roman" w:cs="Times New Roman"/>
          <w:b/>
        </w:rPr>
      </w:pPr>
    </w:p>
    <w:p w14:paraId="70A244AD" w14:textId="1C31A313" w:rsidR="00F85897" w:rsidRDefault="00F85897" w:rsidP="00830786">
      <w:pPr>
        <w:rPr>
          <w:rFonts w:ascii="Times New Roman" w:hAnsi="Times New Roman" w:cs="Times New Roman"/>
          <w:b/>
        </w:rPr>
      </w:pPr>
    </w:p>
    <w:p w14:paraId="3749DE0E" w14:textId="27D883DF" w:rsidR="00F85897" w:rsidRDefault="00F85897" w:rsidP="00830786">
      <w:pPr>
        <w:rPr>
          <w:rFonts w:ascii="Times New Roman" w:hAnsi="Times New Roman" w:cs="Times New Roman"/>
          <w:b/>
        </w:rPr>
      </w:pPr>
    </w:p>
    <w:p w14:paraId="3847D21C" w14:textId="36545CAE" w:rsidR="00F85897" w:rsidRDefault="00F85897" w:rsidP="00830786">
      <w:pPr>
        <w:rPr>
          <w:rFonts w:ascii="Times New Roman" w:hAnsi="Times New Roman" w:cs="Times New Roman"/>
          <w:b/>
        </w:rPr>
      </w:pPr>
    </w:p>
    <w:p w14:paraId="5D745740" w14:textId="53441C7F" w:rsidR="00F85897" w:rsidRDefault="00F85897" w:rsidP="00830786">
      <w:pPr>
        <w:rPr>
          <w:rFonts w:ascii="Times New Roman" w:hAnsi="Times New Roman" w:cs="Times New Roman"/>
          <w:b/>
        </w:rPr>
      </w:pPr>
    </w:p>
    <w:p w14:paraId="770623B4" w14:textId="41949BFD" w:rsidR="00F85897" w:rsidRDefault="00F85897" w:rsidP="00830786">
      <w:pPr>
        <w:rPr>
          <w:rFonts w:ascii="Times New Roman" w:hAnsi="Times New Roman" w:cs="Times New Roman"/>
          <w:b/>
        </w:rPr>
      </w:pPr>
    </w:p>
    <w:p w14:paraId="7D310C74" w14:textId="5DB7AC49" w:rsidR="00F85897" w:rsidRDefault="00F85897" w:rsidP="00830786">
      <w:pPr>
        <w:rPr>
          <w:rFonts w:ascii="Times New Roman" w:hAnsi="Times New Roman" w:cs="Times New Roman"/>
          <w:b/>
        </w:rPr>
      </w:pPr>
    </w:p>
    <w:p w14:paraId="6A5946F5" w14:textId="7E04080E" w:rsidR="00F85897" w:rsidRDefault="00F85897" w:rsidP="00830786">
      <w:pPr>
        <w:rPr>
          <w:rFonts w:ascii="Times New Roman" w:hAnsi="Times New Roman" w:cs="Times New Roman"/>
          <w:b/>
        </w:rPr>
      </w:pPr>
    </w:p>
    <w:p w14:paraId="7BB6063B" w14:textId="1119FD19" w:rsidR="00F85897" w:rsidRDefault="00F85897" w:rsidP="00830786">
      <w:pPr>
        <w:rPr>
          <w:rFonts w:ascii="Times New Roman" w:hAnsi="Times New Roman" w:cs="Times New Roman"/>
          <w:b/>
        </w:rPr>
      </w:pPr>
    </w:p>
    <w:p w14:paraId="2D0F5EB5" w14:textId="41B10931" w:rsidR="00F85897" w:rsidRDefault="00F85897" w:rsidP="00830786">
      <w:pPr>
        <w:rPr>
          <w:rFonts w:ascii="Times New Roman" w:hAnsi="Times New Roman" w:cs="Times New Roman"/>
          <w:b/>
        </w:rPr>
      </w:pPr>
    </w:p>
    <w:p w14:paraId="3FBA628F" w14:textId="6C63E5E8" w:rsidR="00F85897" w:rsidRDefault="00F85897" w:rsidP="00830786">
      <w:pPr>
        <w:rPr>
          <w:rFonts w:ascii="Times New Roman" w:hAnsi="Times New Roman" w:cs="Times New Roman"/>
          <w:b/>
        </w:rPr>
      </w:pPr>
    </w:p>
    <w:p w14:paraId="4F77ECF1" w14:textId="46C9B689" w:rsidR="00F85897" w:rsidRDefault="00F85897" w:rsidP="00830786">
      <w:pPr>
        <w:rPr>
          <w:rFonts w:ascii="Times New Roman" w:hAnsi="Times New Roman" w:cs="Times New Roman"/>
          <w:b/>
        </w:rPr>
      </w:pPr>
    </w:p>
    <w:p w14:paraId="436C8F92" w14:textId="36CC99CC" w:rsidR="00F85897" w:rsidRDefault="00F85897" w:rsidP="00830786">
      <w:pPr>
        <w:rPr>
          <w:rFonts w:ascii="Times New Roman" w:hAnsi="Times New Roman" w:cs="Times New Roman"/>
          <w:b/>
        </w:rPr>
      </w:pPr>
    </w:p>
    <w:p w14:paraId="62350511" w14:textId="271054D7" w:rsidR="00F85897" w:rsidRDefault="00F85897" w:rsidP="00830786">
      <w:pPr>
        <w:rPr>
          <w:rFonts w:ascii="Times New Roman" w:hAnsi="Times New Roman" w:cs="Times New Roman"/>
          <w:b/>
        </w:rPr>
      </w:pPr>
    </w:p>
    <w:p w14:paraId="389372A7" w14:textId="0BA25380" w:rsidR="00F85897" w:rsidRDefault="00F85897" w:rsidP="00830786">
      <w:pPr>
        <w:rPr>
          <w:rFonts w:ascii="Times New Roman" w:hAnsi="Times New Roman" w:cs="Times New Roman"/>
          <w:b/>
        </w:rPr>
      </w:pPr>
    </w:p>
    <w:p w14:paraId="6D6A1F60" w14:textId="1B42A9D4" w:rsidR="00F85897" w:rsidRDefault="00F85897" w:rsidP="00830786">
      <w:pPr>
        <w:rPr>
          <w:rFonts w:ascii="Times New Roman" w:hAnsi="Times New Roman" w:cs="Times New Roman"/>
          <w:b/>
        </w:rPr>
      </w:pPr>
    </w:p>
    <w:p w14:paraId="6779D88B" w14:textId="487544FB" w:rsidR="00F85897" w:rsidRDefault="00F85897" w:rsidP="00830786">
      <w:pPr>
        <w:rPr>
          <w:rFonts w:ascii="Times New Roman" w:hAnsi="Times New Roman" w:cs="Times New Roman"/>
          <w:b/>
        </w:rPr>
      </w:pPr>
    </w:p>
    <w:p w14:paraId="55E42E05" w14:textId="6349F0E4" w:rsidR="00F85897" w:rsidRDefault="00F85897" w:rsidP="00830786">
      <w:pPr>
        <w:rPr>
          <w:rFonts w:ascii="Times New Roman" w:hAnsi="Times New Roman" w:cs="Times New Roman"/>
          <w:b/>
        </w:rPr>
      </w:pPr>
      <w:r w:rsidRPr="00F85897">
        <w:rPr>
          <w:rFonts w:ascii="Times New Roman" w:hAnsi="Times New Roman" w:cs="Times New Roman"/>
          <w:b/>
        </w:rPr>
        <w:drawing>
          <wp:anchor distT="0" distB="0" distL="114300" distR="114300" simplePos="0" relativeHeight="251670528" behindDoc="0" locked="0" layoutInCell="1" allowOverlap="1" wp14:anchorId="4385C9C1" wp14:editId="756BE9F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308758" cy="73723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58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4E36" w14:textId="071D4AD5" w:rsidR="00F85897" w:rsidRDefault="00F85897" w:rsidP="00830786">
      <w:pPr>
        <w:rPr>
          <w:rFonts w:ascii="Times New Roman" w:hAnsi="Times New Roman" w:cs="Times New Roman"/>
          <w:b/>
        </w:rPr>
      </w:pPr>
    </w:p>
    <w:p w14:paraId="09CC7F5C" w14:textId="3808E390" w:rsidR="00F85897" w:rsidRDefault="00F85897" w:rsidP="00830786">
      <w:pPr>
        <w:rPr>
          <w:rFonts w:ascii="Times New Roman" w:hAnsi="Times New Roman" w:cs="Times New Roman"/>
          <w:b/>
        </w:rPr>
      </w:pPr>
    </w:p>
    <w:p w14:paraId="4F6C2202" w14:textId="59DF36E6" w:rsidR="00F85897" w:rsidRDefault="00F85897" w:rsidP="00830786">
      <w:pPr>
        <w:rPr>
          <w:rFonts w:ascii="Times New Roman" w:hAnsi="Times New Roman" w:cs="Times New Roman"/>
          <w:b/>
        </w:rPr>
      </w:pPr>
    </w:p>
    <w:p w14:paraId="7470CB1C" w14:textId="262CD9A0" w:rsidR="00F85897" w:rsidRDefault="00F85897" w:rsidP="00830786">
      <w:pPr>
        <w:rPr>
          <w:rFonts w:ascii="Times New Roman" w:hAnsi="Times New Roman" w:cs="Times New Roman"/>
          <w:b/>
        </w:rPr>
      </w:pPr>
    </w:p>
    <w:p w14:paraId="21A5A1A0" w14:textId="6A362A13" w:rsidR="00F85897" w:rsidRDefault="00F85897" w:rsidP="00830786">
      <w:pPr>
        <w:rPr>
          <w:rFonts w:ascii="Times New Roman" w:hAnsi="Times New Roman" w:cs="Times New Roman"/>
          <w:b/>
        </w:rPr>
      </w:pPr>
    </w:p>
    <w:p w14:paraId="3AF90886" w14:textId="7EC8CC8D" w:rsidR="00F85897" w:rsidRDefault="00F85897" w:rsidP="00830786">
      <w:pPr>
        <w:rPr>
          <w:rFonts w:ascii="Times New Roman" w:hAnsi="Times New Roman" w:cs="Times New Roman"/>
          <w:b/>
        </w:rPr>
      </w:pPr>
    </w:p>
    <w:p w14:paraId="785C2F2F" w14:textId="038B28EC" w:rsidR="00F85897" w:rsidRDefault="00F85897" w:rsidP="00830786">
      <w:pPr>
        <w:rPr>
          <w:rFonts w:ascii="Times New Roman" w:hAnsi="Times New Roman" w:cs="Times New Roman"/>
          <w:b/>
        </w:rPr>
      </w:pPr>
    </w:p>
    <w:p w14:paraId="0CAD892E" w14:textId="787459F6" w:rsidR="00F85897" w:rsidRDefault="00F85897" w:rsidP="00830786">
      <w:pPr>
        <w:rPr>
          <w:rFonts w:ascii="Times New Roman" w:hAnsi="Times New Roman" w:cs="Times New Roman"/>
          <w:b/>
        </w:rPr>
      </w:pPr>
    </w:p>
    <w:p w14:paraId="22AC31AC" w14:textId="42FA5E56" w:rsidR="00F85897" w:rsidRDefault="00F85897" w:rsidP="00830786">
      <w:pPr>
        <w:rPr>
          <w:rFonts w:ascii="Times New Roman" w:hAnsi="Times New Roman" w:cs="Times New Roman"/>
          <w:b/>
        </w:rPr>
      </w:pPr>
    </w:p>
    <w:p w14:paraId="1A01F4B1" w14:textId="5814EFE8" w:rsidR="00F85897" w:rsidRDefault="00F85897" w:rsidP="00830786">
      <w:pPr>
        <w:rPr>
          <w:rFonts w:ascii="Times New Roman" w:hAnsi="Times New Roman" w:cs="Times New Roman"/>
          <w:b/>
        </w:rPr>
      </w:pPr>
    </w:p>
    <w:p w14:paraId="36448DAB" w14:textId="7EFBB2A8" w:rsidR="00F85897" w:rsidRDefault="00F85897" w:rsidP="00830786">
      <w:pPr>
        <w:rPr>
          <w:rFonts w:ascii="Times New Roman" w:hAnsi="Times New Roman" w:cs="Times New Roman"/>
          <w:b/>
        </w:rPr>
      </w:pPr>
    </w:p>
    <w:p w14:paraId="1901D98F" w14:textId="7704069B" w:rsidR="00F85897" w:rsidRDefault="00F85897" w:rsidP="00830786">
      <w:pPr>
        <w:rPr>
          <w:rFonts w:ascii="Times New Roman" w:hAnsi="Times New Roman" w:cs="Times New Roman"/>
          <w:b/>
        </w:rPr>
      </w:pPr>
    </w:p>
    <w:p w14:paraId="707E6955" w14:textId="47FB5CF5" w:rsidR="00F85897" w:rsidRDefault="00F85897" w:rsidP="00830786">
      <w:pPr>
        <w:rPr>
          <w:rFonts w:ascii="Times New Roman" w:hAnsi="Times New Roman" w:cs="Times New Roman"/>
          <w:b/>
        </w:rPr>
      </w:pPr>
    </w:p>
    <w:p w14:paraId="1129EDB6" w14:textId="146CB282" w:rsidR="00F85897" w:rsidRDefault="00F85897" w:rsidP="00830786">
      <w:pPr>
        <w:rPr>
          <w:rFonts w:ascii="Times New Roman" w:hAnsi="Times New Roman" w:cs="Times New Roman"/>
          <w:b/>
        </w:rPr>
      </w:pPr>
    </w:p>
    <w:p w14:paraId="2908DDE0" w14:textId="54349A23" w:rsidR="00F85897" w:rsidRDefault="00F85897" w:rsidP="00830786">
      <w:pPr>
        <w:rPr>
          <w:rFonts w:ascii="Times New Roman" w:hAnsi="Times New Roman" w:cs="Times New Roman"/>
          <w:b/>
        </w:rPr>
      </w:pPr>
    </w:p>
    <w:p w14:paraId="010A20A9" w14:textId="7C93B51A" w:rsidR="00F85897" w:rsidRDefault="00F85897" w:rsidP="00830786">
      <w:pPr>
        <w:rPr>
          <w:rFonts w:ascii="Times New Roman" w:hAnsi="Times New Roman" w:cs="Times New Roman"/>
          <w:b/>
        </w:rPr>
      </w:pPr>
    </w:p>
    <w:p w14:paraId="4997B21D" w14:textId="5B98D7BA" w:rsidR="00F85897" w:rsidRDefault="00F85897" w:rsidP="00830786">
      <w:pPr>
        <w:rPr>
          <w:rFonts w:ascii="Times New Roman" w:hAnsi="Times New Roman" w:cs="Times New Roman"/>
          <w:b/>
        </w:rPr>
      </w:pPr>
    </w:p>
    <w:p w14:paraId="1198E891" w14:textId="321ECF07" w:rsidR="00F85897" w:rsidRDefault="00F85897" w:rsidP="00830786">
      <w:pPr>
        <w:rPr>
          <w:rFonts w:ascii="Times New Roman" w:hAnsi="Times New Roman" w:cs="Times New Roman"/>
          <w:b/>
        </w:rPr>
      </w:pPr>
    </w:p>
    <w:p w14:paraId="62F91CE7" w14:textId="09D6B033" w:rsidR="00F85897" w:rsidRDefault="00F85897" w:rsidP="00830786">
      <w:pPr>
        <w:rPr>
          <w:rFonts w:ascii="Times New Roman" w:hAnsi="Times New Roman" w:cs="Times New Roman"/>
          <w:b/>
        </w:rPr>
      </w:pPr>
    </w:p>
    <w:p w14:paraId="0C3245AF" w14:textId="7FA8040A" w:rsidR="00F85897" w:rsidRDefault="00F85897" w:rsidP="00830786">
      <w:pPr>
        <w:rPr>
          <w:rFonts w:ascii="Times New Roman" w:hAnsi="Times New Roman" w:cs="Times New Roman"/>
          <w:b/>
        </w:rPr>
      </w:pPr>
    </w:p>
    <w:p w14:paraId="6BB0000C" w14:textId="59FEB57C" w:rsidR="00F85897" w:rsidRDefault="00F85897" w:rsidP="00830786">
      <w:pPr>
        <w:rPr>
          <w:rFonts w:ascii="Times New Roman" w:hAnsi="Times New Roman" w:cs="Times New Roman"/>
          <w:b/>
        </w:rPr>
      </w:pPr>
    </w:p>
    <w:p w14:paraId="1B8529E5" w14:textId="5EA4F37B" w:rsidR="00F85897" w:rsidRDefault="00F85897" w:rsidP="00830786">
      <w:pPr>
        <w:rPr>
          <w:rFonts w:ascii="Times New Roman" w:hAnsi="Times New Roman" w:cs="Times New Roman"/>
          <w:b/>
        </w:rPr>
      </w:pPr>
    </w:p>
    <w:p w14:paraId="791DA5D9" w14:textId="017072D1" w:rsidR="00F85897" w:rsidRDefault="00F85897" w:rsidP="00830786">
      <w:pPr>
        <w:rPr>
          <w:rFonts w:ascii="Times New Roman" w:hAnsi="Times New Roman" w:cs="Times New Roman"/>
          <w:b/>
        </w:rPr>
      </w:pPr>
    </w:p>
    <w:p w14:paraId="51F16E80" w14:textId="362915A5" w:rsidR="00F85897" w:rsidRDefault="00F85897" w:rsidP="00830786">
      <w:pPr>
        <w:rPr>
          <w:rFonts w:ascii="Times New Roman" w:hAnsi="Times New Roman" w:cs="Times New Roman"/>
          <w:b/>
        </w:rPr>
      </w:pPr>
    </w:p>
    <w:p w14:paraId="61302485" w14:textId="0EF5EA65" w:rsidR="00F85897" w:rsidRDefault="00F85897" w:rsidP="00830786">
      <w:pPr>
        <w:rPr>
          <w:rFonts w:ascii="Times New Roman" w:hAnsi="Times New Roman" w:cs="Times New Roman"/>
          <w:b/>
        </w:rPr>
      </w:pPr>
    </w:p>
    <w:p w14:paraId="0B2DE3A2" w14:textId="7A828781" w:rsidR="00F85897" w:rsidRDefault="00F85897" w:rsidP="00830786">
      <w:pPr>
        <w:rPr>
          <w:rFonts w:ascii="Times New Roman" w:hAnsi="Times New Roman" w:cs="Times New Roman"/>
          <w:b/>
        </w:rPr>
      </w:pPr>
    </w:p>
    <w:p w14:paraId="7C954EE7" w14:textId="0700FB9E" w:rsidR="00F85897" w:rsidRDefault="00F85897" w:rsidP="00830786">
      <w:pPr>
        <w:rPr>
          <w:rFonts w:ascii="Times New Roman" w:hAnsi="Times New Roman" w:cs="Times New Roman"/>
          <w:b/>
        </w:rPr>
      </w:pPr>
    </w:p>
    <w:p w14:paraId="4BC18E13" w14:textId="5B745926" w:rsidR="00F85897" w:rsidRDefault="00F85897" w:rsidP="00830786">
      <w:pPr>
        <w:rPr>
          <w:rFonts w:ascii="Times New Roman" w:hAnsi="Times New Roman" w:cs="Times New Roman"/>
          <w:b/>
        </w:rPr>
      </w:pPr>
    </w:p>
    <w:p w14:paraId="198CF660" w14:textId="4FD4861C" w:rsidR="00F85897" w:rsidRDefault="00F85897" w:rsidP="00830786">
      <w:pPr>
        <w:rPr>
          <w:rFonts w:ascii="Times New Roman" w:hAnsi="Times New Roman" w:cs="Times New Roman"/>
          <w:b/>
        </w:rPr>
      </w:pPr>
    </w:p>
    <w:p w14:paraId="2729B3B8" w14:textId="05E061A1" w:rsidR="00F85897" w:rsidRDefault="00F85897" w:rsidP="00830786">
      <w:pPr>
        <w:rPr>
          <w:rFonts w:ascii="Times New Roman" w:hAnsi="Times New Roman" w:cs="Times New Roman"/>
          <w:b/>
        </w:rPr>
      </w:pPr>
    </w:p>
    <w:p w14:paraId="0C0E116B" w14:textId="12BEE4A1" w:rsidR="00F85897" w:rsidRDefault="00F85897" w:rsidP="00830786">
      <w:pPr>
        <w:rPr>
          <w:rFonts w:ascii="Times New Roman" w:hAnsi="Times New Roman" w:cs="Times New Roman"/>
          <w:b/>
        </w:rPr>
      </w:pPr>
    </w:p>
    <w:p w14:paraId="4055B527" w14:textId="331369A4" w:rsidR="00F85897" w:rsidRDefault="00F85897" w:rsidP="00830786">
      <w:pPr>
        <w:rPr>
          <w:rFonts w:ascii="Times New Roman" w:hAnsi="Times New Roman" w:cs="Times New Roman"/>
          <w:b/>
        </w:rPr>
      </w:pPr>
    </w:p>
    <w:p w14:paraId="0AC89591" w14:textId="4C1E9F1C" w:rsidR="00F85897" w:rsidRDefault="00F85897" w:rsidP="00830786">
      <w:pPr>
        <w:rPr>
          <w:rFonts w:ascii="Times New Roman" w:hAnsi="Times New Roman" w:cs="Times New Roman"/>
          <w:b/>
        </w:rPr>
      </w:pPr>
    </w:p>
    <w:p w14:paraId="4DCAE14B" w14:textId="7B31D834" w:rsidR="00F85897" w:rsidRDefault="00F85897" w:rsidP="00830786">
      <w:pPr>
        <w:rPr>
          <w:rFonts w:ascii="Times New Roman" w:hAnsi="Times New Roman" w:cs="Times New Roman"/>
          <w:b/>
        </w:rPr>
      </w:pPr>
    </w:p>
    <w:p w14:paraId="42403A8D" w14:textId="35131036" w:rsidR="00F85897" w:rsidRDefault="00F85897" w:rsidP="00830786">
      <w:pPr>
        <w:rPr>
          <w:rFonts w:ascii="Times New Roman" w:hAnsi="Times New Roman" w:cs="Times New Roman"/>
          <w:b/>
        </w:rPr>
      </w:pPr>
    </w:p>
    <w:p w14:paraId="3761AB0E" w14:textId="38EBFDD8" w:rsidR="00F85897" w:rsidRDefault="00F85897" w:rsidP="00830786">
      <w:pPr>
        <w:rPr>
          <w:rFonts w:ascii="Times New Roman" w:hAnsi="Times New Roman" w:cs="Times New Roman"/>
          <w:b/>
        </w:rPr>
      </w:pPr>
    </w:p>
    <w:p w14:paraId="5076256E" w14:textId="5F86BE42" w:rsidR="00F85897" w:rsidRDefault="00F85897" w:rsidP="00830786">
      <w:pPr>
        <w:rPr>
          <w:rFonts w:ascii="Times New Roman" w:hAnsi="Times New Roman" w:cs="Times New Roman"/>
          <w:b/>
        </w:rPr>
      </w:pPr>
    </w:p>
    <w:p w14:paraId="4F3DC6E3" w14:textId="1003D54C" w:rsidR="00F85897" w:rsidRDefault="00F85897" w:rsidP="00830786">
      <w:pPr>
        <w:rPr>
          <w:rFonts w:ascii="Times New Roman" w:hAnsi="Times New Roman" w:cs="Times New Roman"/>
          <w:b/>
        </w:rPr>
      </w:pPr>
    </w:p>
    <w:p w14:paraId="7E1A8E7C" w14:textId="5BD92EFF" w:rsidR="00F85897" w:rsidRDefault="00F85897" w:rsidP="00830786">
      <w:pPr>
        <w:rPr>
          <w:rFonts w:ascii="Times New Roman" w:hAnsi="Times New Roman" w:cs="Times New Roman"/>
          <w:b/>
        </w:rPr>
      </w:pPr>
    </w:p>
    <w:p w14:paraId="35ECC188" w14:textId="56C95087" w:rsidR="00F85897" w:rsidRDefault="00F85897" w:rsidP="00830786">
      <w:pPr>
        <w:rPr>
          <w:rFonts w:ascii="Times New Roman" w:hAnsi="Times New Roman" w:cs="Times New Roman"/>
          <w:b/>
        </w:rPr>
      </w:pPr>
    </w:p>
    <w:p w14:paraId="042327E2" w14:textId="53BDBE99" w:rsidR="00F85897" w:rsidRDefault="00F85897" w:rsidP="00830786">
      <w:pPr>
        <w:rPr>
          <w:rFonts w:ascii="Times New Roman" w:hAnsi="Times New Roman" w:cs="Times New Roman"/>
          <w:b/>
        </w:rPr>
      </w:pPr>
    </w:p>
    <w:p w14:paraId="3145E7F2" w14:textId="61E00C20" w:rsidR="00F85897" w:rsidRDefault="00F85897" w:rsidP="00830786">
      <w:pPr>
        <w:rPr>
          <w:rFonts w:ascii="Times New Roman" w:hAnsi="Times New Roman" w:cs="Times New Roman"/>
          <w:b/>
        </w:rPr>
      </w:pPr>
    </w:p>
    <w:p w14:paraId="6B3DFFF7" w14:textId="4491867D" w:rsidR="00F85897" w:rsidRDefault="00F85897" w:rsidP="00830786">
      <w:pPr>
        <w:rPr>
          <w:rFonts w:ascii="Times New Roman" w:hAnsi="Times New Roman" w:cs="Times New Roman"/>
          <w:b/>
        </w:rPr>
      </w:pPr>
    </w:p>
    <w:p w14:paraId="1DE148A5" w14:textId="66ACB69C" w:rsidR="00F85897" w:rsidRDefault="00F85897" w:rsidP="00830786">
      <w:pPr>
        <w:rPr>
          <w:rFonts w:ascii="Times New Roman" w:hAnsi="Times New Roman" w:cs="Times New Roman"/>
          <w:b/>
        </w:rPr>
      </w:pPr>
    </w:p>
    <w:p w14:paraId="0AE66241" w14:textId="43541A73" w:rsidR="00F85897" w:rsidRDefault="00F85897" w:rsidP="00830786">
      <w:pPr>
        <w:rPr>
          <w:rFonts w:ascii="Times New Roman" w:hAnsi="Times New Roman" w:cs="Times New Roman"/>
          <w:b/>
        </w:rPr>
      </w:pPr>
    </w:p>
    <w:p w14:paraId="0C878885" w14:textId="064AF0E7" w:rsidR="00F85897" w:rsidRDefault="00F85897" w:rsidP="00830786">
      <w:pPr>
        <w:rPr>
          <w:rFonts w:ascii="Times New Roman" w:hAnsi="Times New Roman" w:cs="Times New Roman"/>
          <w:b/>
        </w:rPr>
      </w:pPr>
      <w:r w:rsidRPr="00F85897">
        <w:rPr>
          <w:rFonts w:ascii="Times New Roman" w:hAnsi="Times New Roman" w:cs="Times New Roman"/>
          <w:b/>
        </w:rPr>
        <w:drawing>
          <wp:anchor distT="0" distB="0" distL="114300" distR="114300" simplePos="0" relativeHeight="251671552" behindDoc="0" locked="0" layoutInCell="1" allowOverlap="1" wp14:anchorId="51018A10" wp14:editId="418F1DAC">
            <wp:simplePos x="0" y="0"/>
            <wp:positionH relativeFrom="margin">
              <wp:align>left</wp:align>
            </wp:positionH>
            <wp:positionV relativeFrom="paragraph">
              <wp:posOffset>171449</wp:posOffset>
            </wp:positionV>
            <wp:extent cx="6426555" cy="68865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705" cy="689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CA49E" w14:textId="15D85AD2" w:rsidR="003B2836" w:rsidRDefault="003B2836" w:rsidP="00830786">
      <w:pPr>
        <w:rPr>
          <w:rFonts w:ascii="Times New Roman" w:hAnsi="Times New Roman" w:cs="Times New Roman"/>
          <w:b/>
        </w:rPr>
      </w:pPr>
    </w:p>
    <w:p w14:paraId="428FA32F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E1DEBAC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78339E69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171DFC6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05A8205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DB68498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2376D1DE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EFA997A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3F6225DF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2C9F8770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380E9DA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209D07D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0FFD0263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318FAC0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7162C1F7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55FF8C2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AB7B306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51D1C6C3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0EA7A8C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59FCC8EA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19AB86E6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34EA9FC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04F50361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02B0EEFC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98E06C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53FF74D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34E45C83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0A4D652E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71704D14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3A24A411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478E498A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23C12A37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14BB43B1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5239131E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0A81AFD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2820F418" w14:textId="2C20420A" w:rsidR="003B2836" w:rsidRDefault="003B2836" w:rsidP="003B2836">
      <w:pPr>
        <w:rPr>
          <w:rFonts w:ascii="Times New Roman" w:hAnsi="Times New Roman" w:cs="Times New Roman"/>
        </w:rPr>
      </w:pPr>
    </w:p>
    <w:p w14:paraId="46EFA9AE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76EFFE4C" w14:textId="77777777" w:rsidR="003B2836" w:rsidRPr="003B2836" w:rsidRDefault="003B2836" w:rsidP="003B2836">
      <w:pPr>
        <w:rPr>
          <w:rFonts w:ascii="Times New Roman" w:hAnsi="Times New Roman" w:cs="Times New Roman"/>
        </w:rPr>
      </w:pPr>
    </w:p>
    <w:p w14:paraId="6C924336" w14:textId="6FFBB19A" w:rsidR="003B2836" w:rsidRDefault="003B2836" w:rsidP="003B2836">
      <w:pPr>
        <w:rPr>
          <w:rFonts w:ascii="Times New Roman" w:hAnsi="Times New Roman" w:cs="Times New Roman"/>
        </w:rPr>
      </w:pPr>
    </w:p>
    <w:p w14:paraId="0D31DAD1" w14:textId="77777777" w:rsidR="003B2836" w:rsidRDefault="003B2836" w:rsidP="003B2836">
      <w:pPr>
        <w:ind w:firstLine="720"/>
        <w:rPr>
          <w:rFonts w:ascii="Times New Roman" w:hAnsi="Times New Roman" w:cs="Times New Roman"/>
          <w:b/>
        </w:rPr>
      </w:pPr>
    </w:p>
    <w:p w14:paraId="25D954DC" w14:textId="6A9084AB" w:rsidR="00F85897" w:rsidRPr="003B2836" w:rsidRDefault="003B2836" w:rsidP="003B283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3B2836">
        <w:rPr>
          <w:rFonts w:ascii="Times New Roman" w:hAnsi="Times New Roman" w:cs="Times New Roman"/>
          <w:b/>
        </w:rPr>
        <w:t>Answer:  Maximum radial deviation occurs at u= 0.2102 and the corresponding value of r is 5.0013. Value of maximum radial deviation is 0.013%</w:t>
      </w:r>
      <w:bookmarkStart w:id="0" w:name="_GoBack"/>
      <w:bookmarkEnd w:id="0"/>
    </w:p>
    <w:sectPr w:rsidR="00F85897" w:rsidRPr="003B2836" w:rsidSect="007B344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EC724" w14:textId="77777777" w:rsidR="00A509E6" w:rsidRDefault="00A509E6" w:rsidP="00A509E6">
      <w:r>
        <w:separator/>
      </w:r>
    </w:p>
  </w:endnote>
  <w:endnote w:type="continuationSeparator" w:id="0">
    <w:p w14:paraId="13B8B32D" w14:textId="77777777" w:rsidR="00A509E6" w:rsidRDefault="00A509E6" w:rsidP="00A50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426B6" w14:textId="77777777" w:rsidR="00A509E6" w:rsidRDefault="00A509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33713" w14:textId="77777777" w:rsidR="00A509E6" w:rsidRDefault="00A509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6A161" w14:textId="77777777" w:rsidR="00A509E6" w:rsidRDefault="00A50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C61AD" w14:textId="77777777" w:rsidR="00A509E6" w:rsidRDefault="00A509E6" w:rsidP="00A509E6">
      <w:r>
        <w:separator/>
      </w:r>
    </w:p>
  </w:footnote>
  <w:footnote w:type="continuationSeparator" w:id="0">
    <w:p w14:paraId="5937A8B1" w14:textId="77777777" w:rsidR="00A509E6" w:rsidRDefault="00A509E6" w:rsidP="00A50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B9448" w14:textId="77777777" w:rsidR="00A509E6" w:rsidRDefault="00A509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7FF27" w14:textId="00E427B8" w:rsidR="00A509E6" w:rsidRPr="00A509E6" w:rsidRDefault="00A509E6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</w:rPr>
      <w:t xml:space="preserve">                                                                                                                                        </w:t>
    </w:r>
    <w:r w:rsidRPr="00A509E6">
      <w:rPr>
        <w:rFonts w:ascii="Times New Roman" w:hAnsi="Times New Roman" w:cs="Times New Roman"/>
        <w:b/>
      </w:rPr>
      <w:t xml:space="preserve">Tyler Estes </w:t>
    </w:r>
  </w:p>
  <w:p w14:paraId="684725DC" w14:textId="30B00117" w:rsidR="00A509E6" w:rsidRPr="00A509E6" w:rsidRDefault="00A509E6">
    <w:pPr>
      <w:pStyle w:val="Header"/>
      <w:rPr>
        <w:rFonts w:ascii="Times New Roman" w:hAnsi="Times New Roman" w:cs="Times New Roman"/>
        <w:b/>
      </w:rPr>
    </w:pPr>
    <w:r w:rsidRPr="00A509E6">
      <w:rPr>
        <w:rFonts w:ascii="Times New Roman" w:hAnsi="Times New Roman" w:cs="Times New Roman"/>
        <w:b/>
      </w:rPr>
      <w:t xml:space="preserve">                                                                                                                                   Utkarsh Wani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1F60F" w14:textId="77777777" w:rsidR="00A509E6" w:rsidRDefault="00A509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3C0B"/>
    <w:multiLevelType w:val="hybridMultilevel"/>
    <w:tmpl w:val="483816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4235C"/>
    <w:multiLevelType w:val="hybridMultilevel"/>
    <w:tmpl w:val="729C5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F2646"/>
    <w:multiLevelType w:val="hybridMultilevel"/>
    <w:tmpl w:val="D70431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041ED"/>
    <w:multiLevelType w:val="hybridMultilevel"/>
    <w:tmpl w:val="E1BA40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D1952"/>
    <w:multiLevelType w:val="hybridMultilevel"/>
    <w:tmpl w:val="625CC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EE2ADF"/>
    <w:multiLevelType w:val="hybridMultilevel"/>
    <w:tmpl w:val="5C72DD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63368"/>
    <w:multiLevelType w:val="hybridMultilevel"/>
    <w:tmpl w:val="7AD81C00"/>
    <w:lvl w:ilvl="0" w:tplc="58B2FBA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2C43BF"/>
    <w:multiLevelType w:val="hybridMultilevel"/>
    <w:tmpl w:val="063687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36A24"/>
    <w:multiLevelType w:val="hybridMultilevel"/>
    <w:tmpl w:val="8C6C79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85787"/>
    <w:multiLevelType w:val="hybridMultilevel"/>
    <w:tmpl w:val="DCA40DA8"/>
    <w:lvl w:ilvl="0" w:tplc="2E48CF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127FC"/>
    <w:multiLevelType w:val="hybridMultilevel"/>
    <w:tmpl w:val="97FAD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7C338A"/>
    <w:multiLevelType w:val="hybridMultilevel"/>
    <w:tmpl w:val="3D66F9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9"/>
  </w:num>
  <w:num w:numId="9">
    <w:abstractNumId w:val="0"/>
  </w:num>
  <w:num w:numId="10">
    <w:abstractNumId w:val="8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35"/>
    <w:rsid w:val="000008CE"/>
    <w:rsid w:val="00153C35"/>
    <w:rsid w:val="001F75AA"/>
    <w:rsid w:val="00372F3C"/>
    <w:rsid w:val="003B2836"/>
    <w:rsid w:val="00753201"/>
    <w:rsid w:val="007546E9"/>
    <w:rsid w:val="007B344E"/>
    <w:rsid w:val="007E59DA"/>
    <w:rsid w:val="00830786"/>
    <w:rsid w:val="009A34FD"/>
    <w:rsid w:val="009A6A6D"/>
    <w:rsid w:val="00A509E6"/>
    <w:rsid w:val="00AB02EC"/>
    <w:rsid w:val="00AF30E8"/>
    <w:rsid w:val="00C34244"/>
    <w:rsid w:val="00C611C4"/>
    <w:rsid w:val="00C77EA1"/>
    <w:rsid w:val="00F85897"/>
    <w:rsid w:val="00FA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934C7"/>
  <w15:chartTrackingRefBased/>
  <w15:docId w15:val="{6E56D898-5C5C-EB46-9F92-8FA4E8E7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C35"/>
    <w:pPr>
      <w:ind w:left="720"/>
      <w:contextualSpacing/>
    </w:pPr>
  </w:style>
  <w:style w:type="table" w:styleId="TableGrid">
    <w:name w:val="Table Grid"/>
    <w:basedOn w:val="TableNormal"/>
    <w:uiPriority w:val="39"/>
    <w:rsid w:val="00153C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09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9E6"/>
  </w:style>
  <w:style w:type="paragraph" w:styleId="Footer">
    <w:name w:val="footer"/>
    <w:basedOn w:val="Normal"/>
    <w:link w:val="FooterChar"/>
    <w:uiPriority w:val="99"/>
    <w:unhideWhenUsed/>
    <w:rsid w:val="00A509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nius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AAEAAAD/////AQAAAAAAAAAMAgAAAEVDaGVtNFdvcmQuQ29yZSwgVmVyc2lvbj0xLjYuMC4wLCBDdWx0dXJlPW5ldXRyYWwsIFB1YmxpY0tleVRva2VuPW51bGwHAQAAAAABAAAAAAAAAAQgQ2hlbTRXb3JkLkNvcmUuQ29udHJvbFByb3BlcnRpZXMCAAAACw==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E01FD18F-1533-44C0-AC6A-3F66A0F40A80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11</TotalTime>
  <Pages>11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Estes, Tyler (estests)</dc:creator>
  <cp:keywords/>
  <dc:description/>
  <cp:lastModifiedBy>Utkarsh S Wani</cp:lastModifiedBy>
  <cp:revision>4</cp:revision>
  <dcterms:created xsi:type="dcterms:W3CDTF">2020-03-03T05:11:00Z</dcterms:created>
  <dcterms:modified xsi:type="dcterms:W3CDTF">2020-03-03T05:22:00Z</dcterms:modified>
</cp:coreProperties>
</file>